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lang w:val="en-AU"/>
        </w:rPr>
        <w:id w:val="-2123748437"/>
        <w:docPartObj>
          <w:docPartGallery w:val="Cover Pages"/>
          <w:docPartUnique/>
        </w:docPartObj>
      </w:sdtPr>
      <w:sdtEndPr/>
      <w:sdtContent>
        <w:p w:rsidR="00EF4A94" w:rsidRDefault="00EF4A94" w:rsidP="00452BEF">
          <w:pPr>
            <w:pStyle w:val="NoSpacing"/>
            <w:sectPr w:rsidR="00EF4A94" w:rsidSect="00EF4A94">
              <w:pgSz w:w="11906" w:h="16838"/>
              <w:pgMar w:top="1440" w:right="1440" w:bottom="1440" w:left="1440" w:header="708" w:footer="708" w:gutter="0"/>
              <w:pgNumType w:start="0"/>
              <w:cols w:space="708"/>
              <w:titlePg/>
              <w:docGrid w:linePitch="360"/>
            </w:sect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F4A94" w:rsidRDefault="00EF4A94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bookmarkStart w:id="0" w:name="_GoBack"/>
                                  <w:bookmarkEnd w:id="0"/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S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H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tOT1SVSQAAIA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55f51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49e39 [3204]" stroked="f" strokeweight="1pt">
                      <v:textbox inset=",0,14.4pt,0">
                        <w:txbxContent>
                          <w:p w:rsidR="00EF4A94" w:rsidRDefault="00EF4A94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bookmarkStart w:id="1" w:name="_GoBack"/>
                            <w:bookmarkEnd w:id="1"/>
                          </w:p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55f51 [3215]" strokecolor="#455f51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55f51 [3215]" strokecolor="#455f51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55f51 [3215]" strokecolor="#455f51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55f51 [3215]" strokecolor="#455f51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55f51 [3215]" strokecolor="#455f51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55f51 [3215]" strokecolor="#455f51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55f51 [3215]" strokecolor="#455f51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55f51 [3215]" strokecolor="#455f51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55f51 [3215]" strokecolor="#455f51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55f51 [3215]" strokecolor="#455f51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55f51 [3215]" strokecolor="#455f51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55f51 [3215]" strokecolor="#455f51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55f51 [3215]" strokecolor="#455f51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55f51 [3215]" strokecolor="#455f51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55f51 [3215]" strokecolor="#455f51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55f51 [3215]" strokecolor="#455f51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55f51 [3215]" strokecolor="#455f51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55f51 [3215]" strokecolor="#455f51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55f51 [3215]" strokecolor="#455f51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55f51 [3215]" strokecolor="#455f51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55f51 [3215]" strokecolor="#455f51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55f51 [3215]" strokecolor="#455f51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55f51 [3215]" strokecolor="#455f51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F4A94" w:rsidRDefault="00DE7656">
                                <w:pPr>
                                  <w:pStyle w:val="NoSpacing"/>
                                  <w:rPr>
                                    <w:color w:val="549E39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49E39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F4A94">
                                      <w:rPr>
                                        <w:color w:val="549E39" w:themeColor="accent1"/>
                                        <w:sz w:val="26"/>
                                        <w:szCs w:val="26"/>
                                      </w:rPr>
                                      <w:t>Kyer Potts</w:t>
                                    </w:r>
                                  </w:sdtContent>
                                </w:sdt>
                              </w:p>
                              <w:p w:rsidR="00EF4A94" w:rsidRDefault="00DE7656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52BEF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30003389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EF4A94" w:rsidRDefault="00DE7656">
                          <w:pPr>
                            <w:pStyle w:val="NoSpacing"/>
                            <w:rPr>
                              <w:color w:val="549E39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49E39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EF4A94">
                                <w:rPr>
                                  <w:color w:val="549E39" w:themeColor="accent1"/>
                                  <w:sz w:val="26"/>
                                  <w:szCs w:val="26"/>
                                </w:rPr>
                                <w:t>Kyer Potts</w:t>
                              </w:r>
                            </w:sdtContent>
                          </w:sdt>
                        </w:p>
                        <w:p w:rsidR="00EF4A94" w:rsidRDefault="00DE7656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452BEF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30003389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F4A94" w:rsidRDefault="00077AB9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EC1A0A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Database Programming AT3</w:t>
                                    </w:r>
                                  </w:sdtContent>
                                </w:sdt>
                              </w:p>
                              <w:p w:rsidR="00EF4A94" w:rsidRDefault="00DE7656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77AB9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Design Report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EF4A94" w:rsidRDefault="00077AB9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EC1A0A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Database Programming AT3</w:t>
                              </w:r>
                            </w:sdtContent>
                          </w:sdt>
                        </w:p>
                        <w:p w:rsidR="00EF4A94" w:rsidRDefault="00DE7656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077AB9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Design Report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452BEF" w:rsidRDefault="00452BEF" w:rsidP="00452BEF">
          <w:pPr>
            <w:pStyle w:val="TOC"/>
          </w:pPr>
          <w:r>
            <w:lastRenderedPageBreak/>
            <w:t>Table of Contents</w:t>
          </w:r>
        </w:p>
        <w:p w:rsidR="0085179A" w:rsidRDefault="00DE7656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en-AU"/>
            </w:rPr>
          </w:pPr>
          <w:r>
            <w:rPr>
              <w:noProof/>
              <w:lang w:val="en-US"/>
            </w:rPr>
            <w:fldChar w:fldCharType="begin"/>
          </w:r>
          <w:r>
            <w:rPr>
              <w:noProof/>
              <w:lang w:val="en-US"/>
            </w:rPr>
            <w:instrText xml:space="preserve"> TOC \o "2-3" \h \z \t "Heading 1,1" </w:instrText>
          </w:r>
          <w:r>
            <w:rPr>
              <w:noProof/>
              <w:lang w:val="en-US"/>
            </w:rPr>
            <w:fldChar w:fldCharType="separate"/>
          </w:r>
          <w:hyperlink w:anchor="_Toc12603504" w:history="1">
            <w:r w:rsidR="0085179A" w:rsidRPr="006F5E2D">
              <w:rPr>
                <w:rStyle w:val="Hyperlink"/>
                <w:noProof/>
              </w:rPr>
              <w:t>Page Designs</w:t>
            </w:r>
            <w:r w:rsidR="0085179A">
              <w:rPr>
                <w:noProof/>
                <w:webHidden/>
              </w:rPr>
              <w:tab/>
            </w:r>
            <w:r w:rsidR="0085179A">
              <w:rPr>
                <w:noProof/>
                <w:webHidden/>
              </w:rPr>
              <w:fldChar w:fldCharType="begin"/>
            </w:r>
            <w:r w:rsidR="0085179A">
              <w:rPr>
                <w:noProof/>
                <w:webHidden/>
              </w:rPr>
              <w:instrText xml:space="preserve"> PAGEREF _Toc12603504 \h </w:instrText>
            </w:r>
            <w:r w:rsidR="0085179A">
              <w:rPr>
                <w:noProof/>
                <w:webHidden/>
              </w:rPr>
            </w:r>
            <w:r w:rsidR="0085179A">
              <w:rPr>
                <w:noProof/>
                <w:webHidden/>
              </w:rPr>
              <w:fldChar w:fldCharType="separate"/>
            </w:r>
            <w:r w:rsidR="0085179A">
              <w:rPr>
                <w:noProof/>
                <w:webHidden/>
              </w:rPr>
              <w:t>1</w:t>
            </w:r>
            <w:r w:rsidR="0085179A">
              <w:rPr>
                <w:noProof/>
                <w:webHidden/>
              </w:rPr>
              <w:fldChar w:fldCharType="end"/>
            </w:r>
          </w:hyperlink>
        </w:p>
        <w:p w:rsidR="0085179A" w:rsidRDefault="0085179A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AU"/>
            </w:rPr>
          </w:pPr>
          <w:hyperlink w:anchor="_Toc12603505" w:history="1">
            <w:r w:rsidRPr="006F5E2D">
              <w:rPr>
                <w:rStyle w:val="Hyperlink"/>
                <w:noProof/>
              </w:rPr>
              <w:t>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_Toc12603505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179A" w:rsidRDefault="0085179A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AU"/>
            </w:rPr>
          </w:pPr>
          <w:hyperlink w:anchor="_Toc12603506" w:history="1">
            <w:r w:rsidRPr="006F5E2D">
              <w:rPr>
                <w:rStyle w:val="Hyperlink"/>
                <w:noProof/>
              </w:rPr>
              <w:t>Suppliers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_Toc12603506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179A" w:rsidRDefault="0085179A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AU"/>
            </w:rPr>
          </w:pPr>
          <w:hyperlink w:anchor="_Toc12603507" w:history="1">
            <w:r w:rsidRPr="006F5E2D">
              <w:rPr>
                <w:rStyle w:val="Hyperlink"/>
                <w:noProof/>
              </w:rPr>
              <w:t>Add New Supplier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_Toc12603507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179A" w:rsidRDefault="0085179A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AU"/>
            </w:rPr>
          </w:pPr>
          <w:hyperlink w:anchor="_Toc12603508" w:history="1">
            <w:r w:rsidRPr="006F5E2D">
              <w:rPr>
                <w:rStyle w:val="Hyperlink"/>
                <w:noProof/>
              </w:rPr>
              <w:t>Products by Supplier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_Toc12603508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179A" w:rsidRDefault="0085179A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AU"/>
            </w:rPr>
          </w:pPr>
          <w:hyperlink w:anchor="_Toc12603509" w:history="1">
            <w:r w:rsidRPr="006F5E2D">
              <w:rPr>
                <w:rStyle w:val="Hyperlink"/>
                <w:noProof/>
              </w:rPr>
              <w:t>Products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_Toc12603509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179A" w:rsidRDefault="0085179A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AU"/>
            </w:rPr>
          </w:pPr>
          <w:hyperlink w:anchor="_Toc12603510" w:history="1">
            <w:r w:rsidRPr="006F5E2D">
              <w:rPr>
                <w:rStyle w:val="Hyperlink"/>
                <w:noProof/>
              </w:rPr>
              <w:t>Selected Product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_Toc12603510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179A" w:rsidRDefault="0085179A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AU"/>
            </w:rPr>
          </w:pPr>
          <w:hyperlink w:anchor="_Toc12603511" w:history="1">
            <w:r w:rsidRPr="006F5E2D">
              <w:rPr>
                <w:rStyle w:val="Hyperlink"/>
                <w:noProof/>
              </w:rPr>
              <w:t>Products by Category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_Toc12603511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179A" w:rsidRDefault="0085179A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AU"/>
            </w:rPr>
          </w:pPr>
          <w:hyperlink w:anchor="_Toc12603512" w:history="1">
            <w:r w:rsidRPr="006F5E2D">
              <w:rPr>
                <w:rStyle w:val="Hyperlink"/>
                <w:noProof/>
              </w:rPr>
              <w:t>Products by Supplier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_Toc12603512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179A" w:rsidRDefault="0085179A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AU"/>
            </w:rPr>
          </w:pPr>
          <w:hyperlink w:anchor="_Toc12603513" w:history="1">
            <w:r w:rsidRPr="006F5E2D">
              <w:rPr>
                <w:rStyle w:val="Hyperlink"/>
                <w:noProof/>
              </w:rPr>
              <w:t>Invoices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_Toc12603513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179A" w:rsidRDefault="0085179A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AU"/>
            </w:rPr>
          </w:pPr>
          <w:hyperlink w:anchor="_Toc12603514" w:history="1">
            <w:r w:rsidRPr="006F5E2D">
              <w:rPr>
                <w:rStyle w:val="Hyperlink"/>
                <w:noProof/>
              </w:rPr>
              <w:t>View Invoice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_Toc12603514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179A" w:rsidRDefault="0085179A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AU"/>
            </w:rPr>
          </w:pPr>
          <w:hyperlink w:anchor="_Toc12603515" w:history="1">
            <w:r w:rsidRPr="006F5E2D">
              <w:rPr>
                <w:rStyle w:val="Hyperlink"/>
                <w:noProof/>
              </w:rPr>
              <w:t>Customers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_Toc12603515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179A" w:rsidRDefault="0085179A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AU"/>
            </w:rPr>
          </w:pPr>
          <w:hyperlink w:anchor="_Toc12603516" w:history="1">
            <w:r w:rsidRPr="006F5E2D">
              <w:rPr>
                <w:rStyle w:val="Hyperlink"/>
                <w:noProof/>
              </w:rPr>
              <w:t>View Customer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_Toc12603516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179A" w:rsidRDefault="0085179A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AU"/>
            </w:rPr>
          </w:pPr>
          <w:hyperlink w:anchor="_Toc12603517" w:history="1">
            <w:r w:rsidRPr="006F5E2D">
              <w:rPr>
                <w:rStyle w:val="Hyperlink"/>
                <w:noProof/>
              </w:rPr>
              <w:t>Add Customer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_Toc12603517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179A" w:rsidRDefault="0085179A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AU"/>
            </w:rPr>
          </w:pPr>
          <w:hyperlink w:anchor="_Toc12603518" w:history="1">
            <w:r w:rsidRPr="006F5E2D">
              <w:rPr>
                <w:rStyle w:val="Hyperlink"/>
                <w:noProof/>
              </w:rPr>
              <w:t>Employees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_Toc12603518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179A" w:rsidRDefault="0085179A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AU"/>
            </w:rPr>
          </w:pPr>
          <w:hyperlink w:anchor="_Toc12603519" w:history="1">
            <w:r w:rsidRPr="006F5E2D">
              <w:rPr>
                <w:rStyle w:val="Hyperlink"/>
                <w:noProof/>
              </w:rPr>
              <w:t>Employee Invoices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_Toc12603519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179A" w:rsidRDefault="0085179A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AU"/>
            </w:rPr>
          </w:pPr>
          <w:hyperlink w:anchor="_Toc12603520" w:history="1">
            <w:r w:rsidRPr="006F5E2D">
              <w:rPr>
                <w:rStyle w:val="Hyperlink"/>
                <w:noProof/>
              </w:rPr>
              <w:t>Update Employee Info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_Toc12603520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179A" w:rsidRDefault="0085179A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en-AU"/>
            </w:rPr>
          </w:pPr>
          <w:hyperlink w:anchor="_Toc12603521" w:history="1">
            <w:r w:rsidRPr="006F5E2D">
              <w:rPr>
                <w:rStyle w:val="Hyperlink"/>
                <w:noProof/>
              </w:rPr>
              <w:t>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_Toc12603521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179A" w:rsidRDefault="0085179A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AU"/>
            </w:rPr>
          </w:pPr>
          <w:hyperlink w:anchor="_Toc12603522" w:history="1">
            <w:r w:rsidRPr="006F5E2D">
              <w:rPr>
                <w:rStyle w:val="Hyperlink"/>
                <w:noProof/>
              </w:rPr>
              <w:t>Add Customer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_Toc12603522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179A" w:rsidRDefault="0085179A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AU"/>
            </w:rPr>
          </w:pPr>
          <w:hyperlink w:anchor="_Toc12603523" w:history="1">
            <w:r w:rsidRPr="006F5E2D">
              <w:rPr>
                <w:rStyle w:val="Hyperlink"/>
                <w:noProof/>
              </w:rPr>
              <w:t>Add Supplier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_Toc12603523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179A" w:rsidRDefault="0085179A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AU"/>
            </w:rPr>
          </w:pPr>
          <w:hyperlink w:anchor="_Toc12603524" w:history="1">
            <w:r w:rsidRPr="006F5E2D">
              <w:rPr>
                <w:rStyle w:val="Hyperlink"/>
                <w:noProof/>
              </w:rPr>
              <w:t>Customers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_Toc12603524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179A" w:rsidRDefault="0085179A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AU"/>
            </w:rPr>
          </w:pPr>
          <w:hyperlink w:anchor="_Toc12603525" w:history="1">
            <w:r w:rsidRPr="006F5E2D">
              <w:rPr>
                <w:rStyle w:val="Hyperlink"/>
                <w:noProof/>
              </w:rPr>
              <w:t>Employees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_Toc12603525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179A" w:rsidRDefault="0085179A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AU"/>
            </w:rPr>
          </w:pPr>
          <w:hyperlink w:anchor="_Toc12603526" w:history="1">
            <w:r w:rsidRPr="006F5E2D">
              <w:rPr>
                <w:rStyle w:val="Hyperlink"/>
                <w:noProof/>
              </w:rPr>
              <w:t>Invoices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_Toc12603526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179A" w:rsidRDefault="0085179A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AU"/>
            </w:rPr>
          </w:pPr>
          <w:hyperlink w:anchor="_Toc12603527" w:history="1">
            <w:r w:rsidRPr="006F5E2D">
              <w:rPr>
                <w:rStyle w:val="Hyperlink"/>
                <w:noProof/>
              </w:rPr>
              <w:t>Products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_Toc12603527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179A" w:rsidRDefault="0085179A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AU"/>
            </w:rPr>
          </w:pPr>
          <w:hyperlink w:anchor="_Toc12603528" w:history="1">
            <w:r w:rsidRPr="006F5E2D">
              <w:rPr>
                <w:rStyle w:val="Hyperlink"/>
                <w:noProof/>
              </w:rPr>
              <w:t>ProductsCat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_Toc12603528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179A" w:rsidRDefault="0085179A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AU"/>
            </w:rPr>
          </w:pPr>
          <w:hyperlink w:anchor="_Toc12603529" w:history="1">
            <w:r w:rsidRPr="006F5E2D">
              <w:rPr>
                <w:rStyle w:val="Hyperlink"/>
                <w:noProof/>
              </w:rPr>
              <w:t>ProductsSupp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_Toc12603529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179A" w:rsidRDefault="0085179A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AU"/>
            </w:rPr>
          </w:pPr>
          <w:hyperlink w:anchor="_Toc12603530" w:history="1">
            <w:r w:rsidRPr="006F5E2D">
              <w:rPr>
                <w:rStyle w:val="Hyperlink"/>
                <w:noProof/>
              </w:rPr>
              <w:t>Suppliers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_Toc12603530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179A" w:rsidRDefault="0085179A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AU"/>
            </w:rPr>
          </w:pPr>
          <w:hyperlink w:anchor="_Toc12603531" w:history="1">
            <w:r w:rsidRPr="006F5E2D">
              <w:rPr>
                <w:rStyle w:val="Hyperlink"/>
                <w:noProof/>
              </w:rPr>
              <w:t>UpdateEmployee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_Toc12603531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BEF" w:rsidRDefault="00DE7656">
          <w:r>
            <w:rPr>
              <w:b/>
              <w:bCs/>
              <w:noProof/>
              <w:lang w:val="en-US"/>
            </w:rPr>
            <w:fldChar w:fldCharType="end"/>
          </w:r>
        </w:p>
        <w:p w:rsidR="00EF4A94" w:rsidRDefault="00DE7656"/>
      </w:sdtContent>
    </w:sdt>
    <w:p w:rsidR="00EF4A94" w:rsidRDefault="00EF4A94"/>
    <w:p w:rsidR="00EF4A94" w:rsidRDefault="00EF4A94">
      <w:pPr>
        <w:sectPr w:rsidR="00EF4A94" w:rsidSect="00EF4A94">
          <w:footerReference w:type="first" r:id="rId7"/>
          <w:pgSz w:w="11906" w:h="16838"/>
          <w:pgMar w:top="1440" w:right="1440" w:bottom="1440" w:left="1440" w:header="708" w:footer="708" w:gutter="0"/>
          <w:pgNumType w:fmt="lowerRoman" w:start="1"/>
          <w:cols w:space="708"/>
          <w:titlePg/>
          <w:docGrid w:linePitch="360"/>
        </w:sectPr>
      </w:pPr>
    </w:p>
    <w:p w:rsidR="00EF4A94" w:rsidRDefault="00077AB9" w:rsidP="00077AB9">
      <w:pPr>
        <w:pStyle w:val="Heading1"/>
      </w:pPr>
      <w:bookmarkStart w:id="2" w:name="_Toc12603504"/>
      <w:r>
        <w:lastRenderedPageBreak/>
        <w:t>Page Designs</w:t>
      </w:r>
      <w:bookmarkEnd w:id="2"/>
    </w:p>
    <w:p w:rsidR="00077AB9" w:rsidRDefault="00077AB9" w:rsidP="00077AB9">
      <w:pPr>
        <w:pStyle w:val="Heading2"/>
      </w:pPr>
      <w:bookmarkStart w:id="3" w:name="_Toc12603505"/>
      <w:r>
        <w:t>Home Page</w:t>
      </w:r>
      <w:bookmarkEnd w:id="3"/>
    </w:p>
    <w:p w:rsidR="00077AB9" w:rsidRDefault="00077AB9" w:rsidP="00077AB9">
      <w:r>
        <w:rPr>
          <w:noProof/>
        </w:rPr>
        <w:drawing>
          <wp:inline distT="0" distB="0" distL="0" distR="0" wp14:anchorId="24BF0A52" wp14:editId="7CC1B8BD">
            <wp:extent cx="5731510" cy="5331460"/>
            <wp:effectExtent l="0" t="0" r="254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AB9" w:rsidRDefault="00077AB9" w:rsidP="00077AB9"/>
    <w:p w:rsidR="00296EA3" w:rsidRDefault="00296EA3" w:rsidP="00077AB9">
      <w:pPr>
        <w:sectPr w:rsidR="00296EA3" w:rsidSect="00EF4A94">
          <w:headerReference w:type="first" r:id="rId9"/>
          <w:footerReference w:type="first" r:id="rId10"/>
          <w:pgSz w:w="11906" w:h="16838"/>
          <w:pgMar w:top="1440" w:right="1440" w:bottom="1440" w:left="1440" w:header="708" w:footer="708" w:gutter="0"/>
          <w:pgNumType w:start="1"/>
          <w:cols w:space="708"/>
          <w:titlePg/>
          <w:docGrid w:linePitch="360"/>
        </w:sectPr>
      </w:pPr>
    </w:p>
    <w:p w:rsidR="00077AB9" w:rsidRDefault="00077AB9" w:rsidP="00077AB9"/>
    <w:p w:rsidR="00077AB9" w:rsidRPr="00077AB9" w:rsidRDefault="00077AB9" w:rsidP="00077AB9">
      <w:pPr>
        <w:pStyle w:val="Heading2"/>
      </w:pPr>
      <w:bookmarkStart w:id="4" w:name="_Toc12603506"/>
      <w:r>
        <w:t>Suppliers Page</w:t>
      </w:r>
      <w:bookmarkEnd w:id="4"/>
    </w:p>
    <w:p w:rsidR="00EF4A94" w:rsidRDefault="00077AB9">
      <w:r>
        <w:rPr>
          <w:noProof/>
        </w:rPr>
        <w:drawing>
          <wp:inline distT="0" distB="0" distL="0" distR="0" wp14:anchorId="3705A58C" wp14:editId="2FBFC68D">
            <wp:extent cx="5731510" cy="5288915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AB9" w:rsidRDefault="00077AB9">
      <w:r>
        <w:br w:type="page"/>
      </w:r>
    </w:p>
    <w:p w:rsidR="00077AB9" w:rsidRDefault="00077AB9" w:rsidP="00077AB9">
      <w:pPr>
        <w:pStyle w:val="Heading2"/>
      </w:pPr>
      <w:bookmarkStart w:id="5" w:name="_Toc12603507"/>
      <w:r>
        <w:lastRenderedPageBreak/>
        <w:t>Add New Supplier Page</w:t>
      </w:r>
      <w:bookmarkEnd w:id="5"/>
    </w:p>
    <w:p w:rsidR="00077AB9" w:rsidRDefault="00077AB9" w:rsidP="00077AB9">
      <w:r>
        <w:rPr>
          <w:noProof/>
        </w:rPr>
        <w:drawing>
          <wp:inline distT="0" distB="0" distL="0" distR="0" wp14:anchorId="0A9112D5" wp14:editId="752B33F8">
            <wp:extent cx="5731510" cy="532320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AB9" w:rsidRDefault="00077AB9" w:rsidP="00077AB9">
      <w:r>
        <w:br w:type="page"/>
      </w:r>
    </w:p>
    <w:p w:rsidR="00077AB9" w:rsidRDefault="00296EA3" w:rsidP="00296EA3">
      <w:pPr>
        <w:pStyle w:val="Heading2"/>
      </w:pPr>
      <w:bookmarkStart w:id="6" w:name="_Toc12603508"/>
      <w:r>
        <w:lastRenderedPageBreak/>
        <w:t>Products by Supplier Page</w:t>
      </w:r>
      <w:bookmarkEnd w:id="6"/>
    </w:p>
    <w:p w:rsidR="00296EA3" w:rsidRDefault="00296EA3" w:rsidP="00296EA3">
      <w:r>
        <w:rPr>
          <w:noProof/>
        </w:rPr>
        <w:drawing>
          <wp:inline distT="0" distB="0" distL="0" distR="0" wp14:anchorId="21480ECA" wp14:editId="1AC2721F">
            <wp:extent cx="5731510" cy="532320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A94" w:rsidRDefault="00EF4A94"/>
    <w:p w:rsidR="00452BEF" w:rsidRDefault="00452BEF">
      <w:pPr>
        <w:sectPr w:rsidR="00452BEF" w:rsidSect="00EF4A94">
          <w:pgSz w:w="11906" w:h="16838"/>
          <w:pgMar w:top="1440" w:right="1440" w:bottom="1440" w:left="1440" w:header="708" w:footer="708" w:gutter="0"/>
          <w:pgNumType w:start="1"/>
          <w:cols w:space="708"/>
          <w:titlePg/>
          <w:docGrid w:linePitch="360"/>
        </w:sectPr>
      </w:pPr>
    </w:p>
    <w:p w:rsidR="00EF4A94" w:rsidRDefault="00296EA3" w:rsidP="00296EA3">
      <w:pPr>
        <w:pStyle w:val="Heading2"/>
      </w:pPr>
      <w:bookmarkStart w:id="7" w:name="_Toc12603509"/>
      <w:r>
        <w:lastRenderedPageBreak/>
        <w:t>Products Page</w:t>
      </w:r>
      <w:bookmarkEnd w:id="7"/>
    </w:p>
    <w:p w:rsidR="00296EA3" w:rsidRDefault="00296EA3" w:rsidP="00296EA3">
      <w:r>
        <w:rPr>
          <w:noProof/>
        </w:rPr>
        <w:drawing>
          <wp:inline distT="0" distB="0" distL="0" distR="0" wp14:anchorId="2E92E79E" wp14:editId="014B2461">
            <wp:extent cx="5731510" cy="5308600"/>
            <wp:effectExtent l="0" t="0" r="254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EA3" w:rsidRDefault="00296EA3" w:rsidP="00296EA3">
      <w:r>
        <w:br w:type="page"/>
      </w:r>
    </w:p>
    <w:p w:rsidR="00296EA3" w:rsidRDefault="00296EA3" w:rsidP="00296EA3">
      <w:pPr>
        <w:pStyle w:val="Heading2"/>
      </w:pPr>
      <w:bookmarkStart w:id="8" w:name="_Toc12603510"/>
      <w:r>
        <w:lastRenderedPageBreak/>
        <w:t>Selected Product Page</w:t>
      </w:r>
      <w:bookmarkEnd w:id="8"/>
    </w:p>
    <w:p w:rsidR="00296EA3" w:rsidRDefault="00296EA3" w:rsidP="00296EA3">
      <w:r>
        <w:rPr>
          <w:noProof/>
        </w:rPr>
        <w:drawing>
          <wp:inline distT="0" distB="0" distL="0" distR="0" wp14:anchorId="2FB544D8" wp14:editId="0642B66B">
            <wp:extent cx="5731510" cy="530288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EA3" w:rsidRDefault="00296EA3" w:rsidP="00296EA3">
      <w:r>
        <w:br w:type="page"/>
      </w:r>
    </w:p>
    <w:p w:rsidR="00296EA3" w:rsidRDefault="00296EA3" w:rsidP="00296EA3">
      <w:pPr>
        <w:pStyle w:val="Heading2"/>
      </w:pPr>
      <w:bookmarkStart w:id="9" w:name="_Toc12603511"/>
      <w:r>
        <w:lastRenderedPageBreak/>
        <w:t>Products by Category Page</w:t>
      </w:r>
      <w:bookmarkEnd w:id="9"/>
    </w:p>
    <w:p w:rsidR="00296EA3" w:rsidRPr="00296EA3" w:rsidRDefault="00296EA3" w:rsidP="00296EA3">
      <w:r>
        <w:rPr>
          <w:noProof/>
        </w:rPr>
        <w:drawing>
          <wp:inline distT="0" distB="0" distL="0" distR="0" wp14:anchorId="2F7E639D" wp14:editId="40DB6E09">
            <wp:extent cx="5731510" cy="5324475"/>
            <wp:effectExtent l="0" t="0" r="254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EA3" w:rsidRDefault="00296EA3">
      <w:r>
        <w:br w:type="page"/>
      </w:r>
    </w:p>
    <w:p w:rsidR="00296EA3" w:rsidRDefault="00296EA3" w:rsidP="00296EA3">
      <w:pPr>
        <w:pStyle w:val="Heading2"/>
      </w:pPr>
      <w:bookmarkStart w:id="10" w:name="_Toc12603512"/>
      <w:r>
        <w:lastRenderedPageBreak/>
        <w:t>Products by Supplier Page</w:t>
      </w:r>
      <w:bookmarkEnd w:id="10"/>
    </w:p>
    <w:p w:rsidR="00296EA3" w:rsidRDefault="00296EA3" w:rsidP="00296EA3">
      <w:r>
        <w:rPr>
          <w:noProof/>
        </w:rPr>
        <w:drawing>
          <wp:inline distT="0" distB="0" distL="0" distR="0" wp14:anchorId="54EAAB69" wp14:editId="14542151">
            <wp:extent cx="5731510" cy="530288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BEF" w:rsidRDefault="00452BEF"/>
    <w:p w:rsidR="00452BEF" w:rsidRDefault="00452BEF">
      <w:pPr>
        <w:sectPr w:rsidR="00452BEF" w:rsidSect="00452BEF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452BEF" w:rsidRDefault="00296EA3" w:rsidP="00296EA3">
      <w:pPr>
        <w:pStyle w:val="Heading2"/>
      </w:pPr>
      <w:bookmarkStart w:id="11" w:name="_Toc12603513"/>
      <w:r>
        <w:lastRenderedPageBreak/>
        <w:t>Invoices Page</w:t>
      </w:r>
      <w:bookmarkEnd w:id="11"/>
    </w:p>
    <w:p w:rsidR="00296EA3" w:rsidRDefault="00296EA3" w:rsidP="00296EA3">
      <w:r>
        <w:rPr>
          <w:noProof/>
        </w:rPr>
        <w:drawing>
          <wp:inline distT="0" distB="0" distL="0" distR="0" wp14:anchorId="3D20B529" wp14:editId="2CE12B4E">
            <wp:extent cx="5731510" cy="5309235"/>
            <wp:effectExtent l="0" t="0" r="254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EA3" w:rsidRDefault="00296EA3" w:rsidP="00296EA3">
      <w:r>
        <w:br w:type="page"/>
      </w:r>
    </w:p>
    <w:p w:rsidR="00296EA3" w:rsidRDefault="00296EA3" w:rsidP="00296EA3">
      <w:pPr>
        <w:pStyle w:val="Heading2"/>
      </w:pPr>
      <w:bookmarkStart w:id="12" w:name="_Toc12603514"/>
      <w:r>
        <w:lastRenderedPageBreak/>
        <w:t>View Invoice Page</w:t>
      </w:r>
      <w:bookmarkEnd w:id="12"/>
    </w:p>
    <w:p w:rsidR="00296EA3" w:rsidRPr="00296EA3" w:rsidRDefault="00296EA3" w:rsidP="00296EA3">
      <w:r>
        <w:rPr>
          <w:noProof/>
        </w:rPr>
        <w:drawing>
          <wp:inline distT="0" distB="0" distL="0" distR="0" wp14:anchorId="53C541EA" wp14:editId="2FEE55DE">
            <wp:extent cx="5731510" cy="528002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BEF" w:rsidRDefault="00452BEF"/>
    <w:p w:rsidR="00452BEF" w:rsidRDefault="00452BEF">
      <w:pPr>
        <w:sectPr w:rsidR="00452BEF" w:rsidSect="00452BEF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452BEF" w:rsidRDefault="00BA33E8" w:rsidP="00BA33E8">
      <w:pPr>
        <w:pStyle w:val="Heading2"/>
      </w:pPr>
      <w:bookmarkStart w:id="13" w:name="_Toc12603515"/>
      <w:r>
        <w:lastRenderedPageBreak/>
        <w:t>Customers Page</w:t>
      </w:r>
      <w:bookmarkEnd w:id="13"/>
    </w:p>
    <w:p w:rsidR="00BA33E8" w:rsidRPr="00BA33E8" w:rsidRDefault="00BA33E8" w:rsidP="00BA33E8">
      <w:r>
        <w:rPr>
          <w:noProof/>
        </w:rPr>
        <w:drawing>
          <wp:inline distT="0" distB="0" distL="0" distR="0" wp14:anchorId="6946677E" wp14:editId="3724A9A5">
            <wp:extent cx="5731510" cy="5309870"/>
            <wp:effectExtent l="0" t="0" r="254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3E8" w:rsidRDefault="00BA33E8">
      <w:r>
        <w:br w:type="page"/>
      </w:r>
    </w:p>
    <w:p w:rsidR="00BA33E8" w:rsidRDefault="00BA33E8" w:rsidP="00BA33E8">
      <w:pPr>
        <w:pStyle w:val="Heading2"/>
      </w:pPr>
      <w:bookmarkStart w:id="14" w:name="_Toc12603516"/>
      <w:r>
        <w:lastRenderedPageBreak/>
        <w:t>View Customer Page</w:t>
      </w:r>
      <w:bookmarkEnd w:id="14"/>
    </w:p>
    <w:p w:rsidR="00BA33E8" w:rsidRDefault="00BA33E8" w:rsidP="00BA33E8">
      <w:r>
        <w:rPr>
          <w:noProof/>
        </w:rPr>
        <w:drawing>
          <wp:inline distT="0" distB="0" distL="0" distR="0" wp14:anchorId="419D2F11" wp14:editId="2FA1169D">
            <wp:extent cx="5731510" cy="530225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3E8" w:rsidRDefault="00BA33E8" w:rsidP="00BA33E8">
      <w:r>
        <w:br w:type="page"/>
      </w:r>
    </w:p>
    <w:p w:rsidR="00BA33E8" w:rsidRDefault="001270E6" w:rsidP="001270E6">
      <w:pPr>
        <w:pStyle w:val="Heading2"/>
      </w:pPr>
      <w:bookmarkStart w:id="15" w:name="_Toc12603517"/>
      <w:r>
        <w:lastRenderedPageBreak/>
        <w:t>Add Customer Page</w:t>
      </w:r>
      <w:bookmarkEnd w:id="15"/>
    </w:p>
    <w:p w:rsidR="00BA33E8" w:rsidRDefault="001270E6" w:rsidP="00BA33E8">
      <w:r>
        <w:rPr>
          <w:noProof/>
        </w:rPr>
        <w:drawing>
          <wp:inline distT="0" distB="0" distL="0" distR="0" wp14:anchorId="46AD6985" wp14:editId="79F6CEC3">
            <wp:extent cx="5731510" cy="549338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BEF" w:rsidRDefault="00452BEF"/>
    <w:p w:rsidR="00452BEF" w:rsidRDefault="00452BEF">
      <w:pPr>
        <w:sectPr w:rsidR="00452BEF" w:rsidSect="00452BEF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452BEF" w:rsidRDefault="001270E6" w:rsidP="001270E6">
      <w:pPr>
        <w:pStyle w:val="Heading2"/>
      </w:pPr>
      <w:bookmarkStart w:id="16" w:name="_Toc12603518"/>
      <w:r>
        <w:lastRenderedPageBreak/>
        <w:t>Employees Page</w:t>
      </w:r>
      <w:bookmarkEnd w:id="16"/>
    </w:p>
    <w:p w:rsidR="001270E6" w:rsidRDefault="001270E6" w:rsidP="001270E6">
      <w:r>
        <w:rPr>
          <w:noProof/>
        </w:rPr>
        <w:drawing>
          <wp:inline distT="0" distB="0" distL="0" distR="0" wp14:anchorId="2BCCFA4D" wp14:editId="03AFBB19">
            <wp:extent cx="5731510" cy="530288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0E6" w:rsidRDefault="001270E6" w:rsidP="001270E6">
      <w:r>
        <w:br w:type="page"/>
      </w:r>
    </w:p>
    <w:p w:rsidR="001270E6" w:rsidRDefault="001270E6" w:rsidP="001270E6">
      <w:pPr>
        <w:pStyle w:val="Heading2"/>
      </w:pPr>
      <w:bookmarkStart w:id="17" w:name="_Toc12603519"/>
      <w:r>
        <w:lastRenderedPageBreak/>
        <w:t>Employee Invoices Page</w:t>
      </w:r>
      <w:bookmarkEnd w:id="17"/>
    </w:p>
    <w:p w:rsidR="001270E6" w:rsidRDefault="001270E6" w:rsidP="001270E6">
      <w:r>
        <w:rPr>
          <w:noProof/>
        </w:rPr>
        <w:drawing>
          <wp:inline distT="0" distB="0" distL="0" distR="0" wp14:anchorId="2C8983DB" wp14:editId="2156601D">
            <wp:extent cx="5731510" cy="5308600"/>
            <wp:effectExtent l="0" t="0" r="254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0E6" w:rsidRDefault="001270E6" w:rsidP="001270E6">
      <w:r>
        <w:br w:type="page"/>
      </w:r>
    </w:p>
    <w:p w:rsidR="001270E6" w:rsidRDefault="001270E6" w:rsidP="001270E6">
      <w:pPr>
        <w:pStyle w:val="Heading2"/>
      </w:pPr>
      <w:bookmarkStart w:id="18" w:name="_Toc12603520"/>
      <w:r>
        <w:lastRenderedPageBreak/>
        <w:t>Update Employee Info Page</w:t>
      </w:r>
      <w:bookmarkEnd w:id="18"/>
    </w:p>
    <w:p w:rsidR="001270E6" w:rsidRPr="001270E6" w:rsidRDefault="001270E6" w:rsidP="001270E6">
      <w:r>
        <w:rPr>
          <w:noProof/>
        </w:rPr>
        <w:drawing>
          <wp:inline distT="0" distB="0" distL="0" distR="0" wp14:anchorId="37E1D8A5" wp14:editId="27B56A61">
            <wp:extent cx="5731510" cy="572389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BEF" w:rsidRDefault="00452BEF"/>
    <w:p w:rsidR="00452BEF" w:rsidRDefault="00452BEF">
      <w:pPr>
        <w:sectPr w:rsidR="00452BEF" w:rsidSect="00452BEF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452BEF" w:rsidRDefault="001270E6" w:rsidP="001270E6">
      <w:pPr>
        <w:pStyle w:val="Heading1"/>
      </w:pPr>
      <w:bookmarkStart w:id="19" w:name="_Toc12603521"/>
      <w:r>
        <w:lastRenderedPageBreak/>
        <w:t>Queries</w:t>
      </w:r>
      <w:bookmarkEnd w:id="19"/>
    </w:p>
    <w:p w:rsidR="001270E6" w:rsidRDefault="00981FE8" w:rsidP="00981FE8">
      <w:pPr>
        <w:pStyle w:val="Heading2"/>
      </w:pPr>
      <w:bookmarkStart w:id="20" w:name="_Toc12603522"/>
      <w:r>
        <w:t>Add Customer</w:t>
      </w:r>
      <w:bookmarkEnd w:id="20"/>
    </w:p>
    <w:p w:rsidR="00981FE8" w:rsidRDefault="00981FE8" w:rsidP="00981FE8">
      <w:r w:rsidRPr="00981FE8">
        <w:t>SELECT ID FROM customer WHERE Name = '$</w:t>
      </w:r>
      <w:proofErr w:type="spellStart"/>
      <w:r w:rsidRPr="00981FE8">
        <w:t>custf</w:t>
      </w:r>
      <w:proofErr w:type="spellEnd"/>
      <w:r w:rsidRPr="00981FE8">
        <w:t>'</w:t>
      </w:r>
    </w:p>
    <w:p w:rsidR="00981FE8" w:rsidRDefault="00981FE8" w:rsidP="00981FE8">
      <w:r>
        <w:t xml:space="preserve">INSERT INTO customer </w:t>
      </w:r>
    </w:p>
    <w:p w:rsidR="00981FE8" w:rsidRDefault="00981FE8" w:rsidP="00981FE8">
      <w:r>
        <w:tab/>
      </w:r>
      <w:r>
        <w:t xml:space="preserve"> </w:t>
      </w:r>
      <w:r>
        <w:t>(</w:t>
      </w:r>
      <w:proofErr w:type="spellStart"/>
      <w:r>
        <w:t>FName</w:t>
      </w:r>
      <w:proofErr w:type="spellEnd"/>
      <w:r>
        <w:t xml:space="preserve">, </w:t>
      </w:r>
      <w:proofErr w:type="spellStart"/>
      <w:r>
        <w:t>LName</w:t>
      </w:r>
      <w:proofErr w:type="spellEnd"/>
      <w:r>
        <w:t xml:space="preserve">, Address, Suburb, State, Phone, </w:t>
      </w:r>
      <w:proofErr w:type="spellStart"/>
      <w:r>
        <w:t>Descr</w:t>
      </w:r>
      <w:proofErr w:type="spellEnd"/>
      <w:r>
        <w:t>)</w:t>
      </w:r>
    </w:p>
    <w:p w:rsidR="00981FE8" w:rsidRDefault="00981FE8" w:rsidP="00981FE8">
      <w:r>
        <w:tab/>
        <w:t>VALUES</w:t>
      </w:r>
    </w:p>
    <w:p w:rsidR="00981FE8" w:rsidRPr="00981FE8" w:rsidRDefault="00981FE8" w:rsidP="00981FE8">
      <w:r>
        <w:tab/>
      </w:r>
      <w:r>
        <w:t xml:space="preserve"> </w:t>
      </w:r>
      <w:r>
        <w:t>('$</w:t>
      </w:r>
      <w:proofErr w:type="spellStart"/>
      <w:r>
        <w:t>custf</w:t>
      </w:r>
      <w:proofErr w:type="spellEnd"/>
      <w:r>
        <w:t>','$</w:t>
      </w:r>
      <w:proofErr w:type="spellStart"/>
      <w:r>
        <w:t>custl</w:t>
      </w:r>
      <w:proofErr w:type="spellEnd"/>
      <w:r>
        <w:t>', '$address', '$suburb', '$state', '$phone', '$desc</w:t>
      </w:r>
      <w:proofErr w:type="gramStart"/>
      <w:r>
        <w:t>' )</w:t>
      </w:r>
      <w:proofErr w:type="gramEnd"/>
    </w:p>
    <w:p w:rsidR="00981FE8" w:rsidRDefault="00981FE8" w:rsidP="00981FE8">
      <w:pPr>
        <w:pStyle w:val="Heading2"/>
      </w:pPr>
      <w:bookmarkStart w:id="21" w:name="_Toc12603523"/>
      <w:r>
        <w:t>Add Supplier</w:t>
      </w:r>
      <w:bookmarkEnd w:id="21"/>
    </w:p>
    <w:p w:rsidR="00981FE8" w:rsidRDefault="00981FE8" w:rsidP="00981FE8">
      <w:r w:rsidRPr="00981FE8">
        <w:t>SELECT ID FROM supplier WHERE Name = '$supp'</w:t>
      </w:r>
    </w:p>
    <w:p w:rsidR="00981FE8" w:rsidRDefault="00981FE8" w:rsidP="00981FE8">
      <w:r>
        <w:t xml:space="preserve">INSERT INTO supplier </w:t>
      </w:r>
    </w:p>
    <w:p w:rsidR="00981FE8" w:rsidRDefault="00981FE8" w:rsidP="00981FE8">
      <w:r>
        <w:tab/>
        <w:t xml:space="preserve">(Name, Address, Suburb, State, </w:t>
      </w:r>
      <w:proofErr w:type="spellStart"/>
      <w:r>
        <w:t>PostCode</w:t>
      </w:r>
      <w:proofErr w:type="spellEnd"/>
      <w:r>
        <w:t>, Phone)</w:t>
      </w:r>
    </w:p>
    <w:p w:rsidR="00981FE8" w:rsidRDefault="00981FE8" w:rsidP="00981FE8">
      <w:r>
        <w:tab/>
        <w:t>VALUES</w:t>
      </w:r>
    </w:p>
    <w:p w:rsidR="00981FE8" w:rsidRPr="00981FE8" w:rsidRDefault="00981FE8" w:rsidP="00981FE8">
      <w:r>
        <w:tab/>
        <w:t>('$</w:t>
      </w:r>
      <w:proofErr w:type="spellStart"/>
      <w:r>
        <w:t>supp','$address</w:t>
      </w:r>
      <w:proofErr w:type="spellEnd"/>
      <w:r>
        <w:t>', '$suburb', '$state', '$</w:t>
      </w:r>
      <w:proofErr w:type="spellStart"/>
      <w:r>
        <w:t>postCode</w:t>
      </w:r>
      <w:proofErr w:type="spellEnd"/>
      <w:r>
        <w:t>', '$phone')</w:t>
      </w:r>
    </w:p>
    <w:p w:rsidR="00452BEF" w:rsidRDefault="00981FE8" w:rsidP="00981FE8">
      <w:pPr>
        <w:pStyle w:val="Heading2"/>
      </w:pPr>
      <w:bookmarkStart w:id="22" w:name="_Toc12603524"/>
      <w:r>
        <w:t>Customers</w:t>
      </w:r>
      <w:bookmarkEnd w:id="22"/>
    </w:p>
    <w:p w:rsidR="00981FE8" w:rsidRDefault="00981FE8" w:rsidP="00981FE8">
      <w:r w:rsidRPr="00981FE8">
        <w:t>SELECT * FROM customer</w:t>
      </w:r>
    </w:p>
    <w:p w:rsidR="00981FE8" w:rsidRDefault="00981FE8" w:rsidP="00981FE8">
      <w:r w:rsidRPr="00981FE8">
        <w:t xml:space="preserve">SELECT </w:t>
      </w:r>
      <w:proofErr w:type="spellStart"/>
      <w:r w:rsidRPr="00981FE8">
        <w:t>FName</w:t>
      </w:r>
      <w:proofErr w:type="spellEnd"/>
      <w:r w:rsidRPr="00981FE8">
        <w:t xml:space="preserve">, </w:t>
      </w:r>
      <w:proofErr w:type="spellStart"/>
      <w:r w:rsidRPr="00981FE8">
        <w:t>LName</w:t>
      </w:r>
      <w:proofErr w:type="spellEnd"/>
      <w:r w:rsidRPr="00981FE8">
        <w:t>, Address, Suburb, State, Phone FROM customer WHERE ID = '$</w:t>
      </w:r>
      <w:proofErr w:type="spellStart"/>
      <w:r w:rsidRPr="00981FE8">
        <w:t>custID</w:t>
      </w:r>
      <w:proofErr w:type="spellEnd"/>
      <w:r w:rsidRPr="00981FE8">
        <w:t>'</w:t>
      </w:r>
    </w:p>
    <w:p w:rsidR="00981FE8" w:rsidRPr="00981FE8" w:rsidRDefault="00981FE8" w:rsidP="00981FE8">
      <w:r w:rsidRPr="00981FE8">
        <w:t xml:space="preserve">SELECT * FROM invoice WHERE </w:t>
      </w:r>
      <w:proofErr w:type="spellStart"/>
      <w:r w:rsidRPr="00981FE8">
        <w:t>CustID</w:t>
      </w:r>
      <w:proofErr w:type="spellEnd"/>
      <w:r w:rsidRPr="00981FE8">
        <w:t xml:space="preserve"> = '$</w:t>
      </w:r>
      <w:proofErr w:type="spellStart"/>
      <w:r w:rsidRPr="00981FE8">
        <w:t>custID</w:t>
      </w:r>
      <w:proofErr w:type="spellEnd"/>
      <w:r w:rsidRPr="00981FE8">
        <w:t>'</w:t>
      </w:r>
    </w:p>
    <w:p w:rsidR="00452BEF" w:rsidRDefault="00981FE8" w:rsidP="00981FE8">
      <w:pPr>
        <w:pStyle w:val="Heading2"/>
      </w:pPr>
      <w:bookmarkStart w:id="23" w:name="_Toc12603525"/>
      <w:r>
        <w:t>Employees</w:t>
      </w:r>
      <w:bookmarkEnd w:id="23"/>
    </w:p>
    <w:p w:rsidR="00981FE8" w:rsidRDefault="00981FE8" w:rsidP="00981FE8">
      <w:r w:rsidRPr="00981FE8">
        <w:t>SELECT * FROM employee</w:t>
      </w:r>
    </w:p>
    <w:p w:rsidR="00981FE8" w:rsidRDefault="00981FE8" w:rsidP="00981FE8">
      <w:r w:rsidRPr="00981FE8">
        <w:t xml:space="preserve">SELECT </w:t>
      </w:r>
      <w:proofErr w:type="spellStart"/>
      <w:r w:rsidRPr="00981FE8">
        <w:t>FName</w:t>
      </w:r>
      <w:proofErr w:type="spellEnd"/>
      <w:r w:rsidRPr="00981FE8">
        <w:t xml:space="preserve">, </w:t>
      </w:r>
      <w:proofErr w:type="spellStart"/>
      <w:r w:rsidRPr="00981FE8">
        <w:t>LName</w:t>
      </w:r>
      <w:proofErr w:type="spellEnd"/>
      <w:r w:rsidRPr="00981FE8">
        <w:t>, Address, Suburb, Phone, Salary, TFN FROM employee WHERE ID = '$</w:t>
      </w:r>
      <w:proofErr w:type="spellStart"/>
      <w:r w:rsidRPr="00981FE8">
        <w:t>empID</w:t>
      </w:r>
      <w:proofErr w:type="spellEnd"/>
      <w:r w:rsidRPr="00981FE8">
        <w:t>'</w:t>
      </w:r>
    </w:p>
    <w:p w:rsidR="00981FE8" w:rsidRDefault="00981FE8" w:rsidP="00981FE8">
      <w:r w:rsidRPr="00981FE8">
        <w:t xml:space="preserve">SELECT * FROM invoice WHERE </w:t>
      </w:r>
      <w:proofErr w:type="spellStart"/>
      <w:r w:rsidRPr="00981FE8">
        <w:t>EmpID</w:t>
      </w:r>
      <w:proofErr w:type="spellEnd"/>
      <w:r w:rsidRPr="00981FE8">
        <w:t xml:space="preserve"> = '$</w:t>
      </w:r>
      <w:proofErr w:type="spellStart"/>
      <w:r w:rsidRPr="00981FE8">
        <w:t>empID</w:t>
      </w:r>
      <w:proofErr w:type="spellEnd"/>
      <w:r w:rsidRPr="00981FE8">
        <w:t>'</w:t>
      </w:r>
    </w:p>
    <w:p w:rsidR="00981FE8" w:rsidRDefault="00981FE8" w:rsidP="00981FE8">
      <w:pPr>
        <w:pStyle w:val="Heading2"/>
      </w:pPr>
      <w:bookmarkStart w:id="24" w:name="_Toc12603526"/>
      <w:r>
        <w:t>Invoices</w:t>
      </w:r>
      <w:bookmarkEnd w:id="24"/>
    </w:p>
    <w:p w:rsidR="00981FE8" w:rsidRDefault="00981FE8" w:rsidP="00981FE8">
      <w:r w:rsidRPr="00981FE8">
        <w:t>SELECT * FROM invoice</w:t>
      </w:r>
    </w:p>
    <w:p w:rsidR="00981FE8" w:rsidRDefault="00981FE8" w:rsidP="00981FE8">
      <w:r w:rsidRPr="00981FE8">
        <w:t xml:space="preserve">SELECT </w:t>
      </w:r>
      <w:proofErr w:type="spellStart"/>
      <w:r w:rsidRPr="00981FE8">
        <w:t>InvoiceNo</w:t>
      </w:r>
      <w:proofErr w:type="spellEnd"/>
      <w:r w:rsidRPr="00981FE8">
        <w:t xml:space="preserve">, </w:t>
      </w:r>
      <w:proofErr w:type="spellStart"/>
      <w:r w:rsidRPr="00981FE8">
        <w:t>InvoiceDate</w:t>
      </w:r>
      <w:proofErr w:type="spellEnd"/>
      <w:r w:rsidRPr="00981FE8">
        <w:t xml:space="preserve">, </w:t>
      </w:r>
      <w:proofErr w:type="spellStart"/>
      <w:r w:rsidRPr="00981FE8">
        <w:t>CustID</w:t>
      </w:r>
      <w:proofErr w:type="spellEnd"/>
      <w:r w:rsidRPr="00981FE8">
        <w:t xml:space="preserve">, </w:t>
      </w:r>
      <w:proofErr w:type="spellStart"/>
      <w:r w:rsidRPr="00981FE8">
        <w:t>EmpID</w:t>
      </w:r>
      <w:proofErr w:type="spellEnd"/>
      <w:r w:rsidRPr="00981FE8">
        <w:t xml:space="preserve"> FROM invoice WHERE </w:t>
      </w:r>
      <w:proofErr w:type="spellStart"/>
      <w:r w:rsidRPr="00981FE8">
        <w:t>InvoiceNo</w:t>
      </w:r>
      <w:proofErr w:type="spellEnd"/>
      <w:r w:rsidRPr="00981FE8">
        <w:t xml:space="preserve"> = '$</w:t>
      </w:r>
      <w:proofErr w:type="spellStart"/>
      <w:r w:rsidRPr="00981FE8">
        <w:t>invID</w:t>
      </w:r>
      <w:proofErr w:type="spellEnd"/>
      <w:r w:rsidRPr="00981FE8">
        <w:t>'</w:t>
      </w:r>
    </w:p>
    <w:p w:rsidR="00981FE8" w:rsidRDefault="00981FE8" w:rsidP="00981FE8">
      <w:r w:rsidRPr="00981FE8">
        <w:t xml:space="preserve">SELECT </w:t>
      </w:r>
      <w:proofErr w:type="spellStart"/>
      <w:r w:rsidRPr="00981FE8">
        <w:t>FName</w:t>
      </w:r>
      <w:proofErr w:type="spellEnd"/>
      <w:r w:rsidRPr="00981FE8">
        <w:t xml:space="preserve">, </w:t>
      </w:r>
      <w:proofErr w:type="spellStart"/>
      <w:r w:rsidRPr="00981FE8">
        <w:t>LName</w:t>
      </w:r>
      <w:proofErr w:type="spellEnd"/>
      <w:r w:rsidRPr="00981FE8">
        <w:t>, Address, Suburb, State, Phone FROM customer WHERE ID = '$</w:t>
      </w:r>
      <w:proofErr w:type="spellStart"/>
      <w:r w:rsidRPr="00981FE8">
        <w:t>cusId</w:t>
      </w:r>
      <w:proofErr w:type="spellEnd"/>
      <w:r w:rsidRPr="00981FE8">
        <w:t>'</w:t>
      </w:r>
    </w:p>
    <w:p w:rsidR="00981FE8" w:rsidRDefault="00981FE8" w:rsidP="00981FE8">
      <w:r w:rsidRPr="00981FE8">
        <w:t xml:space="preserve">SELECT ID, </w:t>
      </w:r>
      <w:proofErr w:type="spellStart"/>
      <w:r w:rsidRPr="00981FE8">
        <w:t>FName</w:t>
      </w:r>
      <w:proofErr w:type="spellEnd"/>
      <w:r w:rsidRPr="00981FE8">
        <w:t xml:space="preserve">, </w:t>
      </w:r>
      <w:proofErr w:type="spellStart"/>
      <w:r w:rsidRPr="00981FE8">
        <w:t>LName</w:t>
      </w:r>
      <w:proofErr w:type="spellEnd"/>
      <w:r w:rsidRPr="00981FE8">
        <w:t xml:space="preserve"> FROM employee WHERE ID = '$</w:t>
      </w:r>
      <w:proofErr w:type="spellStart"/>
      <w:r w:rsidRPr="00981FE8">
        <w:t>empId</w:t>
      </w:r>
      <w:proofErr w:type="spellEnd"/>
      <w:r w:rsidRPr="00981FE8">
        <w:t>'</w:t>
      </w:r>
    </w:p>
    <w:p w:rsidR="00981FE8" w:rsidRDefault="00981FE8" w:rsidP="00981FE8">
      <w:r w:rsidRPr="00981FE8">
        <w:t xml:space="preserve">SELECT </w:t>
      </w:r>
      <w:proofErr w:type="spellStart"/>
      <w:r w:rsidRPr="00981FE8">
        <w:t>InvoiceNo</w:t>
      </w:r>
      <w:proofErr w:type="spellEnd"/>
      <w:r w:rsidRPr="00981FE8">
        <w:t xml:space="preserve">, </w:t>
      </w:r>
      <w:proofErr w:type="spellStart"/>
      <w:r w:rsidRPr="00981FE8">
        <w:t>ProdID</w:t>
      </w:r>
      <w:proofErr w:type="spellEnd"/>
      <w:r w:rsidRPr="00981FE8">
        <w:t xml:space="preserve">, Qty FROM </w:t>
      </w:r>
      <w:proofErr w:type="spellStart"/>
      <w:r w:rsidRPr="00981FE8">
        <w:t>invoice_line</w:t>
      </w:r>
      <w:proofErr w:type="spellEnd"/>
      <w:r w:rsidRPr="00981FE8">
        <w:t xml:space="preserve"> WHERE </w:t>
      </w:r>
      <w:proofErr w:type="spellStart"/>
      <w:r w:rsidRPr="00981FE8">
        <w:t>InvoiceNo</w:t>
      </w:r>
      <w:proofErr w:type="spellEnd"/>
      <w:r w:rsidRPr="00981FE8">
        <w:t xml:space="preserve"> = '$</w:t>
      </w:r>
      <w:proofErr w:type="spellStart"/>
      <w:r w:rsidRPr="00981FE8">
        <w:t>invoiceID</w:t>
      </w:r>
      <w:proofErr w:type="spellEnd"/>
      <w:r w:rsidRPr="00981FE8">
        <w:t>'</w:t>
      </w:r>
    </w:p>
    <w:p w:rsidR="00981FE8" w:rsidRDefault="00981FE8" w:rsidP="00981FE8">
      <w:r w:rsidRPr="00981FE8">
        <w:t xml:space="preserve">SELECT Description, </w:t>
      </w:r>
      <w:proofErr w:type="spellStart"/>
      <w:r w:rsidRPr="00981FE8">
        <w:t>CostPrice</w:t>
      </w:r>
      <w:proofErr w:type="spellEnd"/>
      <w:r w:rsidRPr="00981FE8">
        <w:t xml:space="preserve"> FROM product WHERE ID = '$</w:t>
      </w:r>
      <w:proofErr w:type="gramStart"/>
      <w:r w:rsidRPr="00981FE8">
        <w:t>order[</w:t>
      </w:r>
      <w:proofErr w:type="gramEnd"/>
      <w:r w:rsidRPr="00981FE8">
        <w:t>1]'</w:t>
      </w:r>
    </w:p>
    <w:p w:rsidR="00981FE8" w:rsidRDefault="00981FE8" w:rsidP="00981FE8">
      <w:pPr>
        <w:pStyle w:val="Heading2"/>
      </w:pPr>
      <w:bookmarkStart w:id="25" w:name="_Toc12603527"/>
      <w:r>
        <w:t>Products</w:t>
      </w:r>
      <w:bookmarkEnd w:id="25"/>
    </w:p>
    <w:p w:rsidR="00981FE8" w:rsidRDefault="00981FE8" w:rsidP="00981FE8">
      <w:r w:rsidRPr="00981FE8">
        <w:t>SELECT * FROM product</w:t>
      </w:r>
    </w:p>
    <w:p w:rsidR="00981FE8" w:rsidRDefault="00981FE8" w:rsidP="00981FE8">
      <w:r w:rsidRPr="00981FE8">
        <w:t xml:space="preserve">SELECT Description, </w:t>
      </w:r>
      <w:proofErr w:type="spellStart"/>
      <w:r w:rsidRPr="00981FE8">
        <w:t>CategoryID</w:t>
      </w:r>
      <w:proofErr w:type="spellEnd"/>
      <w:r w:rsidRPr="00981FE8">
        <w:t xml:space="preserve">, </w:t>
      </w:r>
      <w:proofErr w:type="spellStart"/>
      <w:r w:rsidRPr="00981FE8">
        <w:t>CostPrice</w:t>
      </w:r>
      <w:proofErr w:type="spellEnd"/>
      <w:r w:rsidRPr="00981FE8">
        <w:t xml:space="preserve">, </w:t>
      </w:r>
      <w:proofErr w:type="spellStart"/>
      <w:r w:rsidRPr="00981FE8">
        <w:t>SuppID</w:t>
      </w:r>
      <w:proofErr w:type="spellEnd"/>
      <w:r w:rsidRPr="00981FE8">
        <w:t xml:space="preserve"> FROM product WHERE ID = '$</w:t>
      </w:r>
      <w:proofErr w:type="spellStart"/>
      <w:r w:rsidRPr="00981FE8">
        <w:t>prodID</w:t>
      </w:r>
      <w:proofErr w:type="spellEnd"/>
      <w:r w:rsidRPr="00981FE8">
        <w:t>'</w:t>
      </w:r>
    </w:p>
    <w:p w:rsidR="00981FE8" w:rsidRDefault="00981FE8" w:rsidP="00981FE8">
      <w:r w:rsidRPr="00981FE8">
        <w:t>SELECT Description from category WHERE ID = '$</w:t>
      </w:r>
      <w:proofErr w:type="spellStart"/>
      <w:r w:rsidRPr="00981FE8">
        <w:t>catId</w:t>
      </w:r>
      <w:proofErr w:type="spellEnd"/>
      <w:r w:rsidRPr="00981FE8">
        <w:t>'</w:t>
      </w:r>
    </w:p>
    <w:p w:rsidR="00981FE8" w:rsidRDefault="00981FE8" w:rsidP="00981FE8">
      <w:r w:rsidRPr="00981FE8">
        <w:lastRenderedPageBreak/>
        <w:t>SELECT Name from supplier WHERE ID = '$</w:t>
      </w:r>
      <w:proofErr w:type="spellStart"/>
      <w:r w:rsidRPr="00981FE8">
        <w:t>supID</w:t>
      </w:r>
      <w:proofErr w:type="spellEnd"/>
      <w:r w:rsidRPr="00981FE8">
        <w:t>'</w:t>
      </w:r>
    </w:p>
    <w:p w:rsidR="00981FE8" w:rsidRDefault="00981FE8" w:rsidP="00981FE8">
      <w:pPr>
        <w:pStyle w:val="Heading2"/>
      </w:pPr>
      <w:bookmarkStart w:id="26" w:name="_Toc12603528"/>
      <w:proofErr w:type="spellStart"/>
      <w:r>
        <w:t>ProductsCat</w:t>
      </w:r>
      <w:bookmarkEnd w:id="26"/>
      <w:proofErr w:type="spellEnd"/>
    </w:p>
    <w:p w:rsidR="00981FE8" w:rsidRDefault="00981FE8" w:rsidP="00981FE8">
      <w:r w:rsidRPr="00981FE8">
        <w:t>SELECT * FROM category</w:t>
      </w:r>
    </w:p>
    <w:p w:rsidR="00981FE8" w:rsidRDefault="00981FE8" w:rsidP="00981FE8">
      <w:r w:rsidRPr="00981FE8">
        <w:t>SELECT Description from category WHERE ID = '$</w:t>
      </w:r>
      <w:proofErr w:type="spellStart"/>
      <w:r w:rsidRPr="00981FE8">
        <w:t>catID</w:t>
      </w:r>
      <w:proofErr w:type="spellEnd"/>
      <w:r w:rsidRPr="00981FE8">
        <w:t>'</w:t>
      </w:r>
    </w:p>
    <w:p w:rsidR="00981FE8" w:rsidRDefault="00981FE8" w:rsidP="00981FE8">
      <w:r w:rsidRPr="00981FE8">
        <w:t xml:space="preserve">SELECT Description, </w:t>
      </w:r>
      <w:proofErr w:type="spellStart"/>
      <w:r w:rsidRPr="00981FE8">
        <w:t>CategoryID</w:t>
      </w:r>
      <w:proofErr w:type="spellEnd"/>
      <w:r w:rsidRPr="00981FE8">
        <w:t xml:space="preserve">, </w:t>
      </w:r>
      <w:proofErr w:type="spellStart"/>
      <w:r w:rsidRPr="00981FE8">
        <w:t>CostPrice</w:t>
      </w:r>
      <w:proofErr w:type="spellEnd"/>
      <w:r w:rsidRPr="00981FE8">
        <w:t xml:space="preserve">, </w:t>
      </w:r>
      <w:proofErr w:type="spellStart"/>
      <w:r w:rsidRPr="00981FE8">
        <w:t>SuppID</w:t>
      </w:r>
      <w:proofErr w:type="spellEnd"/>
      <w:r w:rsidRPr="00981FE8">
        <w:t xml:space="preserve"> FROM product WHERE </w:t>
      </w:r>
      <w:proofErr w:type="spellStart"/>
      <w:r w:rsidRPr="00981FE8">
        <w:t>CategoryID</w:t>
      </w:r>
      <w:proofErr w:type="spellEnd"/>
      <w:r w:rsidRPr="00981FE8">
        <w:t xml:space="preserve"> = '$</w:t>
      </w:r>
      <w:proofErr w:type="spellStart"/>
      <w:r w:rsidRPr="00981FE8">
        <w:t>catID</w:t>
      </w:r>
      <w:proofErr w:type="spellEnd"/>
      <w:r w:rsidRPr="00981FE8">
        <w:t>'</w:t>
      </w:r>
    </w:p>
    <w:p w:rsidR="00981FE8" w:rsidRDefault="00981FE8" w:rsidP="00981FE8">
      <w:r w:rsidRPr="00981FE8">
        <w:t>SELECT Name from supplier WHERE ID = '$</w:t>
      </w:r>
      <w:proofErr w:type="spellStart"/>
      <w:r w:rsidRPr="00981FE8">
        <w:t>supID</w:t>
      </w:r>
      <w:proofErr w:type="spellEnd"/>
      <w:r w:rsidRPr="00981FE8">
        <w:t>'</w:t>
      </w:r>
    </w:p>
    <w:p w:rsidR="00981FE8" w:rsidRDefault="00981FE8" w:rsidP="00981FE8">
      <w:pPr>
        <w:pStyle w:val="Heading2"/>
      </w:pPr>
      <w:bookmarkStart w:id="27" w:name="_Toc12603529"/>
      <w:proofErr w:type="spellStart"/>
      <w:r>
        <w:t>ProductsSupp</w:t>
      </w:r>
      <w:bookmarkEnd w:id="27"/>
      <w:proofErr w:type="spellEnd"/>
    </w:p>
    <w:p w:rsidR="00981FE8" w:rsidRDefault="00981FE8" w:rsidP="00981FE8">
      <w:r w:rsidRPr="00981FE8">
        <w:t>SELECT * FROM supplier</w:t>
      </w:r>
    </w:p>
    <w:p w:rsidR="00981FE8" w:rsidRDefault="00981FE8" w:rsidP="00981FE8">
      <w:r w:rsidRPr="00981FE8">
        <w:t>SELECT Name from supplier WHERE ID = '$</w:t>
      </w:r>
      <w:proofErr w:type="spellStart"/>
      <w:r w:rsidRPr="00981FE8">
        <w:t>suppID</w:t>
      </w:r>
      <w:proofErr w:type="spellEnd"/>
      <w:r w:rsidRPr="00981FE8">
        <w:t>'</w:t>
      </w:r>
    </w:p>
    <w:p w:rsidR="00981FE8" w:rsidRDefault="00981FE8" w:rsidP="00981FE8">
      <w:r w:rsidRPr="00981FE8">
        <w:t xml:space="preserve">SELECT Description, </w:t>
      </w:r>
      <w:proofErr w:type="spellStart"/>
      <w:r w:rsidRPr="00981FE8">
        <w:t>CategoryID</w:t>
      </w:r>
      <w:proofErr w:type="spellEnd"/>
      <w:r w:rsidRPr="00981FE8">
        <w:t xml:space="preserve">, </w:t>
      </w:r>
      <w:proofErr w:type="spellStart"/>
      <w:r w:rsidRPr="00981FE8">
        <w:t>CostPrice</w:t>
      </w:r>
      <w:proofErr w:type="spellEnd"/>
      <w:r w:rsidRPr="00981FE8">
        <w:t xml:space="preserve"> FROM product WHERE </w:t>
      </w:r>
      <w:proofErr w:type="spellStart"/>
      <w:r w:rsidRPr="00981FE8">
        <w:t>SuppID</w:t>
      </w:r>
      <w:proofErr w:type="spellEnd"/>
      <w:r w:rsidRPr="00981FE8">
        <w:t xml:space="preserve"> = '$</w:t>
      </w:r>
      <w:proofErr w:type="spellStart"/>
      <w:r w:rsidRPr="00981FE8">
        <w:t>suppID</w:t>
      </w:r>
      <w:proofErr w:type="spellEnd"/>
      <w:r w:rsidRPr="00981FE8">
        <w:t>'</w:t>
      </w:r>
    </w:p>
    <w:p w:rsidR="00981FE8" w:rsidRDefault="00981FE8" w:rsidP="00981FE8">
      <w:r w:rsidRPr="00981FE8">
        <w:t>SELECT Description from category WHERE ID = '$</w:t>
      </w:r>
      <w:proofErr w:type="spellStart"/>
      <w:r w:rsidRPr="00981FE8">
        <w:t>catId</w:t>
      </w:r>
      <w:proofErr w:type="spellEnd"/>
      <w:r w:rsidRPr="00981FE8">
        <w:t>'</w:t>
      </w:r>
    </w:p>
    <w:p w:rsidR="00981FE8" w:rsidRDefault="00981FE8" w:rsidP="00981FE8">
      <w:pPr>
        <w:pStyle w:val="Heading2"/>
      </w:pPr>
      <w:bookmarkStart w:id="28" w:name="_Toc12603530"/>
      <w:r>
        <w:t>Suppliers</w:t>
      </w:r>
      <w:bookmarkEnd w:id="28"/>
    </w:p>
    <w:p w:rsidR="00981FE8" w:rsidRDefault="00981FE8" w:rsidP="00981FE8">
      <w:r w:rsidRPr="00981FE8">
        <w:t>SELECT * FROM supplier</w:t>
      </w:r>
    </w:p>
    <w:p w:rsidR="00981FE8" w:rsidRDefault="00981FE8" w:rsidP="00981FE8">
      <w:r w:rsidRPr="00981FE8">
        <w:t>SELECT Name from Supplier WHERE ID = '$</w:t>
      </w:r>
      <w:proofErr w:type="spellStart"/>
      <w:r w:rsidRPr="00981FE8">
        <w:t>suppID</w:t>
      </w:r>
      <w:proofErr w:type="spellEnd"/>
      <w:r w:rsidRPr="00981FE8">
        <w:t>'</w:t>
      </w:r>
    </w:p>
    <w:p w:rsidR="00981FE8" w:rsidRDefault="00981FE8" w:rsidP="00981FE8">
      <w:r w:rsidRPr="00981FE8">
        <w:t xml:space="preserve">SELECT Description, </w:t>
      </w:r>
      <w:proofErr w:type="spellStart"/>
      <w:r w:rsidRPr="00981FE8">
        <w:t>CategoryID</w:t>
      </w:r>
      <w:proofErr w:type="spellEnd"/>
      <w:r w:rsidRPr="00981FE8">
        <w:t xml:space="preserve">, </w:t>
      </w:r>
      <w:proofErr w:type="spellStart"/>
      <w:r w:rsidRPr="00981FE8">
        <w:t>CostPrice</w:t>
      </w:r>
      <w:proofErr w:type="spellEnd"/>
      <w:r w:rsidRPr="00981FE8">
        <w:t xml:space="preserve"> FROM Product WHERE </w:t>
      </w:r>
      <w:proofErr w:type="spellStart"/>
      <w:r w:rsidRPr="00981FE8">
        <w:t>SuppID</w:t>
      </w:r>
      <w:proofErr w:type="spellEnd"/>
      <w:r w:rsidRPr="00981FE8">
        <w:t xml:space="preserve"> = '$</w:t>
      </w:r>
      <w:proofErr w:type="spellStart"/>
      <w:r w:rsidRPr="00981FE8">
        <w:t>suppID</w:t>
      </w:r>
      <w:proofErr w:type="spellEnd"/>
      <w:r w:rsidRPr="00981FE8">
        <w:t>'</w:t>
      </w:r>
    </w:p>
    <w:p w:rsidR="00981FE8" w:rsidRDefault="00981FE8" w:rsidP="00981FE8">
      <w:r w:rsidRPr="00981FE8">
        <w:t>SELECT Description from category WHERE ID = '$</w:t>
      </w:r>
      <w:proofErr w:type="spellStart"/>
      <w:r w:rsidRPr="00981FE8">
        <w:t>catId</w:t>
      </w:r>
      <w:proofErr w:type="spellEnd"/>
      <w:r w:rsidRPr="00981FE8">
        <w:t>'</w:t>
      </w:r>
    </w:p>
    <w:p w:rsidR="00981FE8" w:rsidRDefault="00981FE8" w:rsidP="00981FE8">
      <w:pPr>
        <w:pStyle w:val="Heading2"/>
      </w:pPr>
      <w:bookmarkStart w:id="29" w:name="_Toc12603531"/>
      <w:proofErr w:type="spellStart"/>
      <w:r>
        <w:t>UpdateEmployee</w:t>
      </w:r>
      <w:bookmarkEnd w:id="29"/>
      <w:proofErr w:type="spellEnd"/>
    </w:p>
    <w:p w:rsidR="00981FE8" w:rsidRDefault="00981FE8" w:rsidP="00981FE8">
      <w:r w:rsidRPr="00981FE8">
        <w:t xml:space="preserve">SELECT ID FROM employee WHERE </w:t>
      </w:r>
      <w:proofErr w:type="spellStart"/>
      <w:r w:rsidRPr="00981FE8">
        <w:t>FName</w:t>
      </w:r>
      <w:proofErr w:type="spellEnd"/>
      <w:r w:rsidRPr="00981FE8">
        <w:t xml:space="preserve"> = '$</w:t>
      </w:r>
      <w:proofErr w:type="spellStart"/>
      <w:r w:rsidRPr="00981FE8">
        <w:t>empf</w:t>
      </w:r>
      <w:proofErr w:type="spellEnd"/>
      <w:r w:rsidRPr="00981FE8">
        <w:t>'</w:t>
      </w:r>
    </w:p>
    <w:p w:rsidR="00981FE8" w:rsidRDefault="00981FE8" w:rsidP="00981FE8">
      <w:r>
        <w:t xml:space="preserve">UPDATE employee </w:t>
      </w:r>
    </w:p>
    <w:p w:rsidR="00981FE8" w:rsidRDefault="00981FE8" w:rsidP="0085179A">
      <w:pPr>
        <w:ind w:left="720"/>
      </w:pPr>
      <w:r>
        <w:t>SET (</w:t>
      </w:r>
      <w:proofErr w:type="spellStart"/>
      <w:r>
        <w:t>FName</w:t>
      </w:r>
      <w:proofErr w:type="spellEnd"/>
      <w:r>
        <w:t xml:space="preserve"> = '$</w:t>
      </w:r>
      <w:proofErr w:type="spellStart"/>
      <w:r>
        <w:t>empf</w:t>
      </w:r>
      <w:proofErr w:type="spellEnd"/>
      <w:r>
        <w:t xml:space="preserve">', </w:t>
      </w:r>
      <w:proofErr w:type="spellStart"/>
      <w:r>
        <w:t>LName</w:t>
      </w:r>
      <w:proofErr w:type="spellEnd"/>
      <w:r>
        <w:t xml:space="preserve"> = '$</w:t>
      </w:r>
      <w:proofErr w:type="spellStart"/>
      <w:r>
        <w:t>empl</w:t>
      </w:r>
      <w:proofErr w:type="spellEnd"/>
      <w:r>
        <w:t>', Address = '$address', Suburb = '$suburb', Phone = '$phone', Salary = '$</w:t>
      </w:r>
      <w:proofErr w:type="spellStart"/>
      <w:r>
        <w:t>salary</w:t>
      </w:r>
      <w:proofErr w:type="gramStart"/>
      <w:r>
        <w:t>',TFN</w:t>
      </w:r>
      <w:proofErr w:type="spellEnd"/>
      <w:proofErr w:type="gramEnd"/>
      <w:r>
        <w:t xml:space="preserve"> = '$</w:t>
      </w:r>
      <w:proofErr w:type="spellStart"/>
      <w:r>
        <w:t>tfn</w:t>
      </w:r>
      <w:proofErr w:type="spellEnd"/>
      <w:r>
        <w:t>')</w:t>
      </w:r>
    </w:p>
    <w:p w:rsidR="00981FE8" w:rsidRPr="00981FE8" w:rsidRDefault="00981FE8" w:rsidP="00981FE8">
      <w:r>
        <w:tab/>
        <w:t>WHERE employee ID = '$check'</w:t>
      </w:r>
    </w:p>
    <w:sectPr w:rsidR="00981FE8" w:rsidRPr="00981FE8" w:rsidSect="00452BEF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E7656" w:rsidRDefault="00DE7656" w:rsidP="00EF4A94">
      <w:pPr>
        <w:spacing w:after="0" w:line="240" w:lineRule="auto"/>
      </w:pPr>
      <w:r>
        <w:separator/>
      </w:r>
    </w:p>
  </w:endnote>
  <w:endnote w:type="continuationSeparator" w:id="0">
    <w:p w:rsidR="00DE7656" w:rsidRDefault="00DE7656" w:rsidP="00EF4A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7407518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F4A94" w:rsidRDefault="00EF4A9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EF4A94" w:rsidRDefault="00EF4A9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7377325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F4A94" w:rsidRDefault="00EF4A9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EF4A94" w:rsidRDefault="00EF4A9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E7656" w:rsidRDefault="00DE7656" w:rsidP="00EF4A94">
      <w:pPr>
        <w:spacing w:after="0" w:line="240" w:lineRule="auto"/>
      </w:pPr>
      <w:r>
        <w:separator/>
      </w:r>
    </w:p>
  </w:footnote>
  <w:footnote w:type="continuationSeparator" w:id="0">
    <w:p w:rsidR="00DE7656" w:rsidRDefault="00DE7656" w:rsidP="00EF4A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4A94" w:rsidRDefault="00EF4A94" w:rsidP="00EF4A94">
    <w:pPr>
      <w:pStyle w:val="Header"/>
      <w:tabs>
        <w:tab w:val="left" w:pos="5440"/>
      </w:tabs>
    </w:pPr>
    <w:r>
      <w:t>Kyer Potts</w:t>
    </w:r>
    <w:r>
      <w:tab/>
      <w:t>Organisation</w:t>
    </w:r>
    <w:r>
      <w:tab/>
    </w:r>
    <w:r>
      <w:tab/>
      <w:t>AT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AB9"/>
    <w:rsid w:val="00077AB9"/>
    <w:rsid w:val="00077E95"/>
    <w:rsid w:val="001270E6"/>
    <w:rsid w:val="00296EA3"/>
    <w:rsid w:val="0040515A"/>
    <w:rsid w:val="00452BEF"/>
    <w:rsid w:val="0085179A"/>
    <w:rsid w:val="00981FE8"/>
    <w:rsid w:val="00BA33E8"/>
    <w:rsid w:val="00DE7656"/>
    <w:rsid w:val="00EF4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25A0D"/>
  <w15:chartTrackingRefBased/>
  <w15:docId w15:val="{650845C2-A027-45BB-8371-B5B413F8C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4A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E762A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7A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E762A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F4A94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F4A94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F4A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4A94"/>
  </w:style>
  <w:style w:type="paragraph" w:styleId="Footer">
    <w:name w:val="footer"/>
    <w:basedOn w:val="Normal"/>
    <w:link w:val="FooterChar"/>
    <w:uiPriority w:val="99"/>
    <w:unhideWhenUsed/>
    <w:rsid w:val="00EF4A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4A94"/>
  </w:style>
  <w:style w:type="character" w:customStyle="1" w:styleId="Heading1Char">
    <w:name w:val="Heading 1 Char"/>
    <w:basedOn w:val="DefaultParagraphFont"/>
    <w:link w:val="Heading1"/>
    <w:uiPriority w:val="9"/>
    <w:rsid w:val="00EF4A94"/>
    <w:rPr>
      <w:rFonts w:asciiTheme="majorHAnsi" w:eastAsiaTheme="majorEastAsia" w:hAnsiTheme="majorHAnsi" w:cstheme="majorBidi"/>
      <w:color w:val="3E762A" w:themeColor="accent1" w:themeShade="BF"/>
      <w:sz w:val="32"/>
      <w:szCs w:val="32"/>
    </w:rPr>
  </w:style>
  <w:style w:type="paragraph" w:customStyle="1" w:styleId="TOC">
    <w:name w:val="TOC"/>
    <w:basedOn w:val="Heading1"/>
    <w:link w:val="TOCChar"/>
    <w:qFormat/>
    <w:rsid w:val="00EF4A94"/>
  </w:style>
  <w:style w:type="paragraph" w:styleId="TOC1">
    <w:name w:val="toc 1"/>
    <w:basedOn w:val="Normal"/>
    <w:next w:val="Normal"/>
    <w:autoRedefine/>
    <w:uiPriority w:val="39"/>
    <w:unhideWhenUsed/>
    <w:rsid w:val="00452BEF"/>
    <w:pPr>
      <w:spacing w:before="120" w:after="120"/>
    </w:pPr>
    <w:rPr>
      <w:rFonts w:cstheme="minorHAnsi"/>
      <w:b/>
      <w:bCs/>
      <w:caps/>
      <w:sz w:val="20"/>
      <w:szCs w:val="20"/>
    </w:rPr>
  </w:style>
  <w:style w:type="character" w:customStyle="1" w:styleId="TOCChar">
    <w:name w:val="TOC Char"/>
    <w:basedOn w:val="Heading1Char"/>
    <w:link w:val="TOC"/>
    <w:rsid w:val="00EF4A94"/>
    <w:rPr>
      <w:rFonts w:asciiTheme="majorHAnsi" w:eastAsiaTheme="majorEastAsia" w:hAnsiTheme="majorHAnsi" w:cstheme="majorBidi"/>
      <w:color w:val="3E762A" w:themeColor="accent1" w:themeShade="BF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452BEF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52BEF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52BEF"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452BEF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452BEF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452BEF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452BEF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452BEF"/>
    <w:pPr>
      <w:spacing w:after="0"/>
      <w:ind w:left="1760"/>
    </w:pPr>
    <w:rPr>
      <w:rFonts w:cstheme="minorHAns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077AB9"/>
    <w:rPr>
      <w:rFonts w:asciiTheme="majorHAnsi" w:eastAsiaTheme="majorEastAsia" w:hAnsiTheme="majorHAnsi" w:cstheme="majorBidi"/>
      <w:color w:val="3E762A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5179A"/>
    <w:rPr>
      <w:color w:val="6B9F25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footer" Target="footer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ReportTemplate2.dotx" TargetMode="External"/></Relationships>
</file>

<file path=word/theme/theme1.xml><?xml version="1.0" encoding="utf-8"?>
<a:theme xmlns:a="http://schemas.openxmlformats.org/drawingml/2006/main" name="Office Theme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470D4C-7DD8-471F-9F65-7BAB48A473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ReportTemplate2</Template>
  <TotalTime>64</TotalTime>
  <Pages>20</Pages>
  <Words>744</Words>
  <Characters>4241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30003389</Company>
  <LinksUpToDate>false</LinksUpToDate>
  <CharactersWithSpaces>4976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 Programming AT3</dc:title>
  <dc:subject>Design Report</dc:subject>
  <dc:creator>Kyer Potts</dc:creator>
  <cp:keywords/>
  <dc:description/>
  <cp:lastModifiedBy>Kyer Potts</cp:lastModifiedBy>
  <cp:revision>2</cp:revision>
  <dcterms:created xsi:type="dcterms:W3CDTF">2019-06-27T23:34:00Z</dcterms:created>
  <dcterms:modified xsi:type="dcterms:W3CDTF">2019-06-28T00:38:00Z</dcterms:modified>
</cp:coreProperties>
</file>