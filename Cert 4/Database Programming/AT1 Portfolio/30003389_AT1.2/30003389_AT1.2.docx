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AU"/>
        </w:rPr>
        <w:id w:val="-2123748437"/>
        <w:docPartObj>
          <w:docPartGallery w:val="Cover Pages"/>
          <w:docPartUnique/>
        </w:docPartObj>
      </w:sdtPr>
      <w:sdtEndPr/>
      <w:sdtContent>
        <w:p w:rsidR="00EF4A94" w:rsidRDefault="00EF4A94" w:rsidP="00452BEF">
          <w:pPr>
            <w:pStyle w:val="NoSpacing"/>
            <w:sectPr w:rsidR="00EF4A94" w:rsidSect="00EF4A94">
              <w:pgSz w:w="11906" w:h="16838"/>
              <w:pgMar w:top="1440" w:right="1440" w:bottom="1440" w:left="1440" w:header="708" w:footer="708" w:gutter="0"/>
              <w:pgNumType w:start="0"/>
              <w:cols w:space="708"/>
              <w:titlePg/>
              <w:docGrid w:linePitch="360"/>
            </w:sect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78049301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F4A94" w:rsidRDefault="00EF4A94">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w:tag w:val=""/>
                              <w:id w:val="-78049301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F4A94" w:rsidRDefault="00EF4A94">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5B7C46">
                                <w:pPr>
                                  <w:pStyle w:val="NoSpacing"/>
                                  <w:rPr>
                                    <w:color w:val="549E39" w:themeColor="accent1"/>
                                    <w:sz w:val="26"/>
                                    <w:szCs w:val="26"/>
                                  </w:rPr>
                                </w:pPr>
                                <w:sdt>
                                  <w:sdtPr>
                                    <w:rPr>
                                      <w:color w:val="549E39" w:themeColor="accent1"/>
                                      <w:sz w:val="26"/>
                                      <w:szCs w:val="26"/>
                                    </w:rPr>
                                    <w:alias w:val="Author"/>
                                    <w:tag w:val=""/>
                                    <w:id w:val="136108605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5B7C46">
                                <w:pPr>
                                  <w:pStyle w:val="NoSpacing"/>
                                  <w:rPr>
                                    <w:color w:val="595959" w:themeColor="text1" w:themeTint="A6"/>
                                    <w:sz w:val="20"/>
                                    <w:szCs w:val="20"/>
                                  </w:rPr>
                                </w:pPr>
                                <w:sdt>
                                  <w:sdtPr>
                                    <w:rPr>
                                      <w:caps/>
                                      <w:color w:val="595959" w:themeColor="text1" w:themeTint="A6"/>
                                      <w:sz w:val="20"/>
                                      <w:szCs w:val="20"/>
                                    </w:rPr>
                                    <w:alias w:val="Company"/>
                                    <w:tag w:val=""/>
                                    <w:id w:val="-1376393064"/>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F4A94" w:rsidRDefault="005B7C46">
                          <w:pPr>
                            <w:pStyle w:val="NoSpacing"/>
                            <w:rPr>
                              <w:color w:val="549E39" w:themeColor="accent1"/>
                              <w:sz w:val="26"/>
                              <w:szCs w:val="26"/>
                            </w:rPr>
                          </w:pPr>
                          <w:sdt>
                            <w:sdtPr>
                              <w:rPr>
                                <w:color w:val="549E39" w:themeColor="accent1"/>
                                <w:sz w:val="26"/>
                                <w:szCs w:val="26"/>
                              </w:rPr>
                              <w:alias w:val="Author"/>
                              <w:tag w:val=""/>
                              <w:id w:val="136108605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5B7C46">
                          <w:pPr>
                            <w:pStyle w:val="NoSpacing"/>
                            <w:rPr>
                              <w:color w:val="595959" w:themeColor="text1" w:themeTint="A6"/>
                              <w:sz w:val="20"/>
                              <w:szCs w:val="20"/>
                            </w:rPr>
                          </w:pPr>
                          <w:sdt>
                            <w:sdtPr>
                              <w:rPr>
                                <w:caps/>
                                <w:color w:val="595959" w:themeColor="text1" w:themeTint="A6"/>
                                <w:sz w:val="20"/>
                                <w:szCs w:val="20"/>
                              </w:rPr>
                              <w:alias w:val="Company"/>
                              <w:tag w:val=""/>
                              <w:id w:val="-1376393064"/>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5B7C4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50523071"/>
                                    <w:dataBinding w:prefixMappings="xmlns:ns0='http://purl.org/dc/elements/1.1/' xmlns:ns1='http://schemas.openxmlformats.org/package/2006/metadata/core-properties' " w:xpath="/ns1:coreProperties[1]/ns0:title[1]" w:storeItemID="{6C3C8BC8-F283-45AE-878A-BAB7291924A1}"/>
                                    <w:text/>
                                  </w:sdtPr>
                                  <w:sdtEndPr/>
                                  <w:sdtContent>
                                    <w:r w:rsidR="00461A8E">
                                      <w:rPr>
                                        <w:rFonts w:asciiTheme="majorHAnsi" w:eastAsiaTheme="majorEastAsia" w:hAnsiTheme="majorHAnsi" w:cstheme="majorBidi"/>
                                        <w:color w:val="262626" w:themeColor="text1" w:themeTint="D9"/>
                                        <w:sz w:val="72"/>
                                        <w:szCs w:val="72"/>
                                      </w:rPr>
                                      <w:t>Database Programming AT1.2</w:t>
                                    </w:r>
                                  </w:sdtContent>
                                </w:sdt>
                              </w:p>
                              <w:p w:rsidR="00EF4A94" w:rsidRDefault="005B7C46">
                                <w:pPr>
                                  <w:spacing w:before="120"/>
                                  <w:rPr>
                                    <w:color w:val="404040" w:themeColor="text1" w:themeTint="BF"/>
                                    <w:sz w:val="36"/>
                                    <w:szCs w:val="36"/>
                                  </w:rPr>
                                </w:pPr>
                                <w:sdt>
                                  <w:sdtPr>
                                    <w:rPr>
                                      <w:color w:val="404040" w:themeColor="text1" w:themeTint="BF"/>
                                      <w:sz w:val="36"/>
                                      <w:szCs w:val="36"/>
                                    </w:rPr>
                                    <w:alias w:val="Subtitle"/>
                                    <w:tag w:val=""/>
                                    <w:id w:val="-1981215465"/>
                                    <w:dataBinding w:prefixMappings="xmlns:ns0='http://purl.org/dc/elements/1.1/' xmlns:ns1='http://schemas.openxmlformats.org/package/2006/metadata/core-properties' " w:xpath="/ns1:coreProperties[1]/ns0:subject[1]" w:storeItemID="{6C3C8BC8-F283-45AE-878A-BAB7291924A1}"/>
                                    <w:text/>
                                  </w:sdtPr>
                                  <w:sdtEndPr/>
                                  <w:sdtContent>
                                    <w:r w:rsidR="00461A8E">
                                      <w:rPr>
                                        <w:color w:val="404040" w:themeColor="text1" w:themeTint="BF"/>
                                        <w:sz w:val="36"/>
                                        <w:szCs w:val="36"/>
                                      </w:rPr>
                                      <w:t>Art Database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F4A94" w:rsidRDefault="005B7C4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50523071"/>
                              <w:dataBinding w:prefixMappings="xmlns:ns0='http://purl.org/dc/elements/1.1/' xmlns:ns1='http://schemas.openxmlformats.org/package/2006/metadata/core-properties' " w:xpath="/ns1:coreProperties[1]/ns0:title[1]" w:storeItemID="{6C3C8BC8-F283-45AE-878A-BAB7291924A1}"/>
                              <w:text/>
                            </w:sdtPr>
                            <w:sdtEndPr/>
                            <w:sdtContent>
                              <w:r w:rsidR="00461A8E">
                                <w:rPr>
                                  <w:rFonts w:asciiTheme="majorHAnsi" w:eastAsiaTheme="majorEastAsia" w:hAnsiTheme="majorHAnsi" w:cstheme="majorBidi"/>
                                  <w:color w:val="262626" w:themeColor="text1" w:themeTint="D9"/>
                                  <w:sz w:val="72"/>
                                  <w:szCs w:val="72"/>
                                </w:rPr>
                                <w:t>Database Programming AT1.2</w:t>
                              </w:r>
                            </w:sdtContent>
                          </w:sdt>
                        </w:p>
                        <w:p w:rsidR="00EF4A94" w:rsidRDefault="005B7C46">
                          <w:pPr>
                            <w:spacing w:before="120"/>
                            <w:rPr>
                              <w:color w:val="404040" w:themeColor="text1" w:themeTint="BF"/>
                              <w:sz w:val="36"/>
                              <w:szCs w:val="36"/>
                            </w:rPr>
                          </w:pPr>
                          <w:sdt>
                            <w:sdtPr>
                              <w:rPr>
                                <w:color w:val="404040" w:themeColor="text1" w:themeTint="BF"/>
                                <w:sz w:val="36"/>
                                <w:szCs w:val="36"/>
                              </w:rPr>
                              <w:alias w:val="Subtitle"/>
                              <w:tag w:val=""/>
                              <w:id w:val="-1981215465"/>
                              <w:dataBinding w:prefixMappings="xmlns:ns0='http://purl.org/dc/elements/1.1/' xmlns:ns1='http://schemas.openxmlformats.org/package/2006/metadata/core-properties' " w:xpath="/ns1:coreProperties[1]/ns0:subject[1]" w:storeItemID="{6C3C8BC8-F283-45AE-878A-BAB7291924A1}"/>
                              <w:text/>
                            </w:sdtPr>
                            <w:sdtEndPr/>
                            <w:sdtContent>
                              <w:r w:rsidR="00461A8E">
                                <w:rPr>
                                  <w:color w:val="404040" w:themeColor="text1" w:themeTint="BF"/>
                                  <w:sz w:val="36"/>
                                  <w:szCs w:val="36"/>
                                </w:rPr>
                                <w:t>Art Database</w:t>
                              </w:r>
                            </w:sdtContent>
                          </w:sdt>
                        </w:p>
                      </w:txbxContent>
                    </v:textbox>
                    <w10:wrap anchorx="page" anchory="page"/>
                  </v:shape>
                </w:pict>
              </mc:Fallback>
            </mc:AlternateContent>
          </w:r>
        </w:p>
        <w:p w:rsidR="00EF4A94" w:rsidRDefault="005B7C46"/>
        <w:bookmarkStart w:id="0" w:name="_GoBack" w:displacedByCustomXml="next"/>
        <w:bookmarkEnd w:id="0" w:displacedByCustomXml="next"/>
      </w:sdtContent>
    </w:sdt>
    <w:p w:rsidR="00461A8E" w:rsidRDefault="00272AC1" w:rsidP="00461A8E">
      <w:pPr>
        <w:pStyle w:val="ListParagraph"/>
        <w:numPr>
          <w:ilvl w:val="0"/>
          <w:numId w:val="3"/>
        </w:numPr>
      </w:pPr>
      <w:r>
        <w:t>Add the data to the “style” table from the list in the analysis section above. (save the SQL code to the word document)</w:t>
      </w:r>
      <w:r>
        <w:t>:</w:t>
      </w:r>
    </w:p>
    <w:p w:rsidR="005B7C46" w:rsidRDefault="005B7C46" w:rsidP="005B7C46">
      <w:pPr>
        <w:ind w:left="720"/>
      </w:pPr>
      <w:r>
        <w:t>INSERT INTO `style` (`Style`) VALUES</w:t>
      </w:r>
    </w:p>
    <w:p w:rsidR="005B7C46" w:rsidRDefault="005B7C46" w:rsidP="005B7C46">
      <w:pPr>
        <w:ind w:left="720"/>
      </w:pPr>
      <w:r>
        <w:t>('Cubism'),</w:t>
      </w:r>
    </w:p>
    <w:p w:rsidR="005B7C46" w:rsidRDefault="005B7C46" w:rsidP="005B7C46">
      <w:pPr>
        <w:ind w:left="720"/>
      </w:pPr>
      <w:r>
        <w:t>('Impressionism'),</w:t>
      </w:r>
    </w:p>
    <w:p w:rsidR="005B7C46" w:rsidRDefault="005B7C46" w:rsidP="005B7C46">
      <w:pPr>
        <w:ind w:left="720"/>
      </w:pPr>
      <w:r>
        <w:t>('Mannerism'),</w:t>
      </w:r>
    </w:p>
    <w:p w:rsidR="005B7C46" w:rsidRDefault="005B7C46" w:rsidP="005B7C46">
      <w:pPr>
        <w:ind w:left="720"/>
      </w:pPr>
      <w:r>
        <w:t>('Portrait'),</w:t>
      </w:r>
    </w:p>
    <w:p w:rsidR="005B7C46" w:rsidRDefault="005B7C46" w:rsidP="005B7C46">
      <w:pPr>
        <w:ind w:left="720"/>
      </w:pPr>
      <w:r>
        <w:t>('Realism'),</w:t>
      </w:r>
    </w:p>
    <w:p w:rsidR="005B7C46" w:rsidRDefault="005B7C46" w:rsidP="005B7C46">
      <w:pPr>
        <w:ind w:left="720"/>
      </w:pPr>
      <w:r>
        <w:t>('Renaissance'),</w:t>
      </w:r>
    </w:p>
    <w:p w:rsidR="005B7C46" w:rsidRDefault="005B7C46" w:rsidP="005B7C46">
      <w:pPr>
        <w:ind w:left="720"/>
      </w:pPr>
      <w:r>
        <w:t>('Still-life'),</w:t>
      </w:r>
    </w:p>
    <w:p w:rsidR="005B7C46" w:rsidRDefault="005B7C46" w:rsidP="005B7C46">
      <w:pPr>
        <w:ind w:left="720"/>
      </w:pPr>
      <w:r>
        <w:t>('Surrealism');</w:t>
      </w:r>
    </w:p>
    <w:p w:rsidR="00272AC1" w:rsidRDefault="00272AC1" w:rsidP="00272AC1"/>
    <w:p w:rsidR="005B7C46" w:rsidRDefault="005B7C46" w:rsidP="00272AC1">
      <w:r>
        <w:br w:type="page"/>
      </w:r>
    </w:p>
    <w:p w:rsidR="00272AC1" w:rsidRDefault="00272AC1" w:rsidP="00461A8E">
      <w:pPr>
        <w:pStyle w:val="ListParagraph"/>
        <w:numPr>
          <w:ilvl w:val="0"/>
          <w:numId w:val="3"/>
        </w:numPr>
      </w:pPr>
      <w:r>
        <w:lastRenderedPageBreak/>
        <w:t xml:space="preserve">Add the following data to the “artist” table. Use the Insert command and save the SQL code to the word </w:t>
      </w:r>
      <w:r>
        <w:t>document. (</w:t>
      </w:r>
      <w:r>
        <w:t>save the SQL code to the word document)</w:t>
      </w:r>
      <w:r>
        <w:t>:</w:t>
      </w:r>
    </w:p>
    <w:p w:rsidR="00272AC1" w:rsidRDefault="00272AC1" w:rsidP="00272AC1">
      <w:pPr>
        <w:ind w:left="720"/>
      </w:pPr>
      <w:r>
        <w:t xml:space="preserve">INSERT INTO artist </w:t>
      </w:r>
    </w:p>
    <w:p w:rsidR="00272AC1" w:rsidRDefault="00272AC1" w:rsidP="00272AC1">
      <w:pPr>
        <w:ind w:left="720"/>
      </w:pPr>
      <w:r>
        <w:t>VALUES</w:t>
      </w:r>
    </w:p>
    <w:p w:rsidR="00272AC1" w:rsidRDefault="00272AC1" w:rsidP="00272AC1">
      <w:pPr>
        <w:ind w:left="720"/>
      </w:pPr>
      <w:r>
        <w:t>("August Renoir", "1841–1919"),</w:t>
      </w:r>
    </w:p>
    <w:p w:rsidR="00272AC1" w:rsidRDefault="00272AC1" w:rsidP="00272AC1">
      <w:pPr>
        <w:ind w:left="720"/>
      </w:pPr>
      <w:r>
        <w:t>("Claude Monet", "1840-1926"),</w:t>
      </w:r>
    </w:p>
    <w:p w:rsidR="00272AC1" w:rsidRDefault="00272AC1" w:rsidP="00272AC1">
      <w:pPr>
        <w:ind w:left="720"/>
      </w:pPr>
      <w:r>
        <w:t>("Jan Vermeer", "1632–1675"),</w:t>
      </w:r>
    </w:p>
    <w:p w:rsidR="00272AC1" w:rsidRDefault="00272AC1" w:rsidP="00272AC1">
      <w:pPr>
        <w:ind w:left="720"/>
      </w:pPr>
      <w:r>
        <w:t>("Leonardo Da Vinci", "1452–1519"),</w:t>
      </w:r>
    </w:p>
    <w:p w:rsidR="00272AC1" w:rsidRDefault="00272AC1" w:rsidP="00272AC1">
      <w:pPr>
        <w:ind w:left="720"/>
      </w:pPr>
      <w:r>
        <w:t>("Michelangelo", "1475–1564"),</w:t>
      </w:r>
    </w:p>
    <w:p w:rsidR="00272AC1" w:rsidRDefault="00272AC1" w:rsidP="00272AC1">
      <w:pPr>
        <w:ind w:left="720"/>
      </w:pPr>
      <w:r>
        <w:t>("Pablo Picasso", "1881–1973"),</w:t>
      </w:r>
    </w:p>
    <w:p w:rsidR="00272AC1" w:rsidRDefault="00272AC1" w:rsidP="00272AC1">
      <w:pPr>
        <w:ind w:left="720"/>
      </w:pPr>
      <w:r>
        <w:t>("Paul Cezanne", "1839–1906"),</w:t>
      </w:r>
    </w:p>
    <w:p w:rsidR="00272AC1" w:rsidRDefault="00272AC1" w:rsidP="00272AC1">
      <w:pPr>
        <w:ind w:left="720"/>
      </w:pPr>
      <w:r>
        <w:t>("Raphael", "1483–1520"),</w:t>
      </w:r>
    </w:p>
    <w:p w:rsidR="00272AC1" w:rsidRDefault="00272AC1" w:rsidP="00272AC1">
      <w:pPr>
        <w:ind w:left="720"/>
      </w:pPr>
      <w:r>
        <w:t>("Rembrandt", "1606–1669"),</w:t>
      </w:r>
    </w:p>
    <w:p w:rsidR="00272AC1" w:rsidRDefault="00272AC1" w:rsidP="00272AC1">
      <w:pPr>
        <w:ind w:left="720"/>
      </w:pPr>
      <w:r>
        <w:t>("Salvador Dali", "1904-1989"),</w:t>
      </w:r>
    </w:p>
    <w:p w:rsidR="00272AC1" w:rsidRDefault="00272AC1" w:rsidP="00272AC1">
      <w:pPr>
        <w:ind w:left="720"/>
      </w:pPr>
      <w:r>
        <w:t>("Vincent Van Gogh", "1853–1890");</w:t>
      </w:r>
    </w:p>
    <w:p w:rsidR="00272AC1" w:rsidRDefault="00272AC1" w:rsidP="00272AC1"/>
    <w:p w:rsidR="00ED2FAE" w:rsidRDefault="00ED2FAE" w:rsidP="00272AC1">
      <w:r>
        <w:br w:type="page"/>
      </w:r>
    </w:p>
    <w:p w:rsidR="00272AC1" w:rsidRDefault="00272AC1" w:rsidP="00272AC1">
      <w:pPr>
        <w:pStyle w:val="ListParagraph"/>
        <w:numPr>
          <w:ilvl w:val="0"/>
          <w:numId w:val="3"/>
        </w:numPr>
      </w:pPr>
      <w:r>
        <w:lastRenderedPageBreak/>
        <w:t>. Next, complete the following table by adding data to the missing fields (Null) and then insert into the paintings table. Hint: use an internet search engine. (save the SQL code to the word document)</w:t>
      </w:r>
      <w:r>
        <w:t>:</w:t>
      </w:r>
    </w:p>
    <w:p w:rsidR="00272AC1" w:rsidRDefault="00272AC1" w:rsidP="00272AC1">
      <w:pPr>
        <w:ind w:left="720"/>
      </w:pPr>
      <w:r>
        <w:t xml:space="preserve">INSERT into </w:t>
      </w:r>
      <w:proofErr w:type="gramStart"/>
      <w:r>
        <w:t>painting(</w:t>
      </w:r>
      <w:proofErr w:type="gramEnd"/>
      <w:r>
        <w:t xml:space="preserve">Title, Year, media, </w:t>
      </w:r>
      <w:proofErr w:type="spellStart"/>
      <w:r>
        <w:t>artistnamefk</w:t>
      </w:r>
      <w:proofErr w:type="spellEnd"/>
      <w:r>
        <w:t xml:space="preserve">, </w:t>
      </w:r>
      <w:proofErr w:type="spellStart"/>
      <w:r>
        <w:t>stylefk</w:t>
      </w:r>
      <w:proofErr w:type="spellEnd"/>
      <w:r>
        <w:t>)</w:t>
      </w:r>
    </w:p>
    <w:p w:rsidR="00272AC1" w:rsidRDefault="00272AC1" w:rsidP="00272AC1">
      <w:pPr>
        <w:ind w:left="720"/>
      </w:pPr>
      <w:r>
        <w:t>values</w:t>
      </w:r>
    </w:p>
    <w:p w:rsidR="00272AC1" w:rsidRDefault="00272AC1" w:rsidP="00272AC1">
      <w:pPr>
        <w:ind w:left="720"/>
      </w:pPr>
      <w:r>
        <w:t>("Bal du moulin de la Galette", 1876, "oil", "August Renoir", "Impressionism"),</w:t>
      </w:r>
    </w:p>
    <w:p w:rsidR="00272AC1" w:rsidRDefault="00272AC1" w:rsidP="00272AC1">
      <w:pPr>
        <w:ind w:left="720"/>
      </w:pPr>
      <w:r>
        <w:t>("</w:t>
      </w:r>
      <w:proofErr w:type="spellStart"/>
      <w:r>
        <w:t>Doni</w:t>
      </w:r>
      <w:proofErr w:type="spellEnd"/>
      <w:r>
        <w:t xml:space="preserve"> </w:t>
      </w:r>
      <w:proofErr w:type="spellStart"/>
      <w:r>
        <w:t>Tondo</w:t>
      </w:r>
      <w:proofErr w:type="spellEnd"/>
      <w:r>
        <w:t xml:space="preserve"> (</w:t>
      </w:r>
      <w:proofErr w:type="spellStart"/>
      <w:r>
        <w:t>Doni</w:t>
      </w:r>
      <w:proofErr w:type="spellEnd"/>
      <w:r>
        <w:t xml:space="preserve"> Madonna)", 1507, "oil", "Michelangelo", "Mannerism"),</w:t>
      </w:r>
    </w:p>
    <w:p w:rsidR="00272AC1" w:rsidRDefault="00272AC1" w:rsidP="00272AC1">
      <w:pPr>
        <w:ind w:left="720"/>
      </w:pPr>
      <w:r>
        <w:t>("Vase with Twelve Sunflowers", 1888, "oil", "Vincent Van Gogh", "Still-life"),</w:t>
      </w:r>
    </w:p>
    <w:p w:rsidR="00272AC1" w:rsidRDefault="00272AC1" w:rsidP="00272AC1">
      <w:pPr>
        <w:ind w:left="720"/>
      </w:pPr>
      <w:r>
        <w:t>("Mona Lisa", 1503, "oil", "Leonardo Da Vinci", "Portrait"),</w:t>
      </w:r>
    </w:p>
    <w:p w:rsidR="00272AC1" w:rsidRDefault="00272AC1" w:rsidP="00272AC1">
      <w:pPr>
        <w:ind w:left="720"/>
      </w:pPr>
      <w:r>
        <w:t>("The Potato Eaters", 1885, "oil", "Vincent Van Gogh", "Realism"),</w:t>
      </w:r>
    </w:p>
    <w:p w:rsidR="00272AC1" w:rsidRDefault="00272AC1" w:rsidP="00272AC1">
      <w:pPr>
        <w:ind w:left="720"/>
      </w:pPr>
      <w:r>
        <w:t>("Sunrise", 1972, "oil", "Claude Monet", "Impressionism"),</w:t>
      </w:r>
    </w:p>
    <w:p w:rsidR="00272AC1" w:rsidRDefault="00272AC1" w:rsidP="00272AC1">
      <w:pPr>
        <w:ind w:left="720"/>
      </w:pPr>
      <w:r>
        <w:t>("Loom with a Weaver", 1884, "oil", "Vincent Van Gogh", "Realism"),</w:t>
      </w:r>
    </w:p>
    <w:p w:rsidR="00272AC1" w:rsidRDefault="00272AC1" w:rsidP="00272AC1">
      <w:pPr>
        <w:ind w:left="720"/>
      </w:pPr>
      <w:r>
        <w:t>("Last Supper", 1495, "fresco", "Leonardo Da Vinci", "Renaissance"),</w:t>
      </w:r>
    </w:p>
    <w:p w:rsidR="00272AC1" w:rsidRDefault="00272AC1" w:rsidP="00272AC1">
      <w:pPr>
        <w:ind w:left="720"/>
      </w:pPr>
      <w:r>
        <w:t xml:space="preserve">("Nature </w:t>
      </w:r>
      <w:proofErr w:type="spellStart"/>
      <w:r>
        <w:t>morte</w:t>
      </w:r>
      <w:proofErr w:type="spellEnd"/>
      <w:r>
        <w:t xml:space="preserve"> au </w:t>
      </w:r>
      <w:proofErr w:type="spellStart"/>
      <w:r>
        <w:t>compotier</w:t>
      </w:r>
      <w:proofErr w:type="spellEnd"/>
      <w:r>
        <w:t>", 1914, "oil", "Pablo Picasso", "Impressionism"),</w:t>
      </w:r>
    </w:p>
    <w:p w:rsidR="00272AC1" w:rsidRDefault="00272AC1" w:rsidP="00272AC1">
      <w:pPr>
        <w:ind w:left="720"/>
      </w:pPr>
      <w:r>
        <w:t>("Houses of Parliament", 1899, "oil", "Claude Monet", "Renaissance"),</w:t>
      </w:r>
    </w:p>
    <w:p w:rsidR="00272AC1" w:rsidRDefault="00272AC1" w:rsidP="00272AC1">
      <w:pPr>
        <w:ind w:left="720"/>
      </w:pPr>
      <w:r>
        <w:t>("Cafe Terrace at Night", 1888, "oil", "Vincent Van Gogh", "Impressionism"),</w:t>
      </w:r>
    </w:p>
    <w:p w:rsidR="00272AC1" w:rsidRDefault="00272AC1" w:rsidP="00272AC1">
      <w:pPr>
        <w:ind w:left="720"/>
      </w:pPr>
      <w:r>
        <w:t>("At the Lapin Agile", 1905, "oil", "Pablo Picasso", "Impressionism"),</w:t>
      </w:r>
    </w:p>
    <w:p w:rsidR="00272AC1" w:rsidRDefault="00272AC1" w:rsidP="00272AC1">
      <w:pPr>
        <w:ind w:left="720"/>
      </w:pPr>
      <w:r>
        <w:t>("The Persistence of Memory", 1580, "oil", "Salvador Dali", "Surrealism"),</w:t>
      </w:r>
    </w:p>
    <w:p w:rsidR="00272AC1" w:rsidRDefault="00272AC1" w:rsidP="00272AC1">
      <w:pPr>
        <w:ind w:left="720"/>
      </w:pPr>
      <w:r>
        <w:t>("The Hallucinogenic Toreador", 1970, "oil", "Salvador Dali", "Surrealism"),</w:t>
      </w:r>
    </w:p>
    <w:p w:rsidR="00272AC1" w:rsidRDefault="00272AC1" w:rsidP="00272AC1">
      <w:pPr>
        <w:ind w:left="720"/>
      </w:pPr>
      <w:r>
        <w:t xml:space="preserve">("Jaz de </w:t>
      </w:r>
      <w:proofErr w:type="spellStart"/>
      <w:r>
        <w:t>Bouffan</w:t>
      </w:r>
      <w:proofErr w:type="spellEnd"/>
      <w:r>
        <w:t>", 1877, "fresco", "Paul Cezanne", "Impressionism");</w:t>
      </w:r>
    </w:p>
    <w:p w:rsidR="00272AC1" w:rsidRDefault="00272AC1" w:rsidP="00272AC1"/>
    <w:p w:rsidR="005B7C46" w:rsidRDefault="005B7C46" w:rsidP="00272AC1">
      <w:r>
        <w:br w:type="page"/>
      </w:r>
    </w:p>
    <w:p w:rsidR="00272AC1" w:rsidRDefault="00272AC1" w:rsidP="00272AC1">
      <w:pPr>
        <w:pStyle w:val="ListParagraph"/>
        <w:numPr>
          <w:ilvl w:val="0"/>
          <w:numId w:val="3"/>
        </w:numPr>
      </w:pPr>
      <w:r>
        <w:lastRenderedPageBreak/>
        <w:t xml:space="preserve">4. There is a mistake with the date of the ‘Jaz de </w:t>
      </w:r>
      <w:proofErr w:type="spellStart"/>
      <w:r>
        <w:t>Bouffan</w:t>
      </w:r>
      <w:proofErr w:type="spellEnd"/>
      <w:r>
        <w:t>’ painting by Paul Cezanne, Use the update command to alter the date and enter the correct date into the date field. (save the SQL code to the word document)</w:t>
      </w:r>
      <w:r>
        <w:t>:</w:t>
      </w:r>
    </w:p>
    <w:p w:rsidR="00272AC1" w:rsidRDefault="00272AC1" w:rsidP="00272AC1">
      <w:pPr>
        <w:ind w:left="720"/>
      </w:pPr>
      <w:r>
        <w:t>UPDATE painting</w:t>
      </w:r>
    </w:p>
    <w:p w:rsidR="00272AC1" w:rsidRDefault="00272AC1" w:rsidP="00272AC1">
      <w:pPr>
        <w:ind w:left="720"/>
      </w:pPr>
      <w:r>
        <w:t>Set year = 1876</w:t>
      </w:r>
    </w:p>
    <w:p w:rsidR="00272AC1" w:rsidRDefault="00272AC1" w:rsidP="00272AC1">
      <w:pPr>
        <w:ind w:left="720"/>
      </w:pPr>
      <w:r>
        <w:t xml:space="preserve">WHERE title = "Jaz de </w:t>
      </w:r>
      <w:proofErr w:type="spellStart"/>
      <w:r>
        <w:t>Bouffan</w:t>
      </w:r>
      <w:proofErr w:type="spellEnd"/>
      <w:r>
        <w:t>"</w:t>
      </w:r>
    </w:p>
    <w:p w:rsidR="00272AC1" w:rsidRDefault="00272AC1" w:rsidP="00272AC1"/>
    <w:p w:rsidR="00ED2FAE" w:rsidRDefault="00ED2FAE" w:rsidP="00272AC1">
      <w:r>
        <w:br w:type="page"/>
      </w:r>
    </w:p>
    <w:p w:rsidR="00272AC1" w:rsidRDefault="00272AC1" w:rsidP="00272AC1">
      <w:pPr>
        <w:pStyle w:val="ListParagraph"/>
        <w:numPr>
          <w:ilvl w:val="0"/>
          <w:numId w:val="3"/>
        </w:numPr>
      </w:pPr>
      <w:r>
        <w:lastRenderedPageBreak/>
        <w:t>How many paintings are painted with oil?</w:t>
      </w:r>
    </w:p>
    <w:p w:rsidR="00272AC1" w:rsidRDefault="00272AC1" w:rsidP="00272AC1">
      <w:pPr>
        <w:ind w:left="720"/>
      </w:pPr>
      <w:r>
        <w:t>SELECT COUNT(Media)</w:t>
      </w:r>
    </w:p>
    <w:p w:rsidR="00272AC1" w:rsidRDefault="00272AC1" w:rsidP="00272AC1">
      <w:pPr>
        <w:ind w:left="720"/>
      </w:pPr>
      <w:r>
        <w:t xml:space="preserve">FROM `painting` </w:t>
      </w:r>
    </w:p>
    <w:p w:rsidR="00272AC1" w:rsidRDefault="00272AC1" w:rsidP="00272AC1">
      <w:pPr>
        <w:ind w:left="720"/>
      </w:pPr>
      <w:r>
        <w:t>WHERE Media = "oil"</w:t>
      </w:r>
    </w:p>
    <w:p w:rsidR="00ED2FAE" w:rsidRDefault="00ED2FAE" w:rsidP="00272AC1">
      <w:pPr>
        <w:ind w:left="720"/>
      </w:pPr>
    </w:p>
    <w:p w:rsidR="00ED2FAE" w:rsidRDefault="00ED2FAE" w:rsidP="00272AC1">
      <w:pPr>
        <w:ind w:left="720"/>
      </w:pPr>
      <w:r>
        <w:rPr>
          <w:noProof/>
        </w:rPr>
        <w:drawing>
          <wp:inline distT="0" distB="0" distL="0" distR="0">
            <wp:extent cx="5731510" cy="322397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72AC1" w:rsidRDefault="00272AC1" w:rsidP="00272AC1"/>
    <w:p w:rsidR="00ED2FAE" w:rsidRDefault="00ED2FAE" w:rsidP="00272AC1">
      <w:r>
        <w:br w:type="page"/>
      </w:r>
    </w:p>
    <w:p w:rsidR="00272AC1" w:rsidRDefault="00272AC1" w:rsidP="00272AC1">
      <w:pPr>
        <w:pStyle w:val="ListParagraph"/>
        <w:numPr>
          <w:ilvl w:val="0"/>
          <w:numId w:val="3"/>
        </w:numPr>
      </w:pPr>
      <w:r>
        <w:lastRenderedPageBreak/>
        <w:t>How many paintings are attributed to Vincent Van Gogh?</w:t>
      </w:r>
    </w:p>
    <w:p w:rsidR="00272AC1" w:rsidRDefault="00272AC1" w:rsidP="00272AC1">
      <w:pPr>
        <w:ind w:left="720"/>
      </w:pPr>
      <w:r>
        <w:t xml:space="preserve">SELECT </w:t>
      </w:r>
      <w:proofErr w:type="gramStart"/>
      <w:r>
        <w:t>COUNT(</w:t>
      </w:r>
      <w:proofErr w:type="spellStart"/>
      <w:proofErr w:type="gramEnd"/>
      <w:r>
        <w:t>artistnamefk</w:t>
      </w:r>
      <w:proofErr w:type="spellEnd"/>
      <w:r>
        <w:t>)</w:t>
      </w:r>
    </w:p>
    <w:p w:rsidR="00272AC1" w:rsidRDefault="00272AC1" w:rsidP="00272AC1">
      <w:pPr>
        <w:ind w:left="720"/>
      </w:pPr>
      <w:r>
        <w:t xml:space="preserve">FROM `painting` </w:t>
      </w:r>
    </w:p>
    <w:p w:rsidR="00272AC1" w:rsidRDefault="00272AC1" w:rsidP="00272AC1">
      <w:pPr>
        <w:ind w:left="720"/>
      </w:pPr>
      <w:r>
        <w:t xml:space="preserve">WHERE </w:t>
      </w:r>
      <w:proofErr w:type="spellStart"/>
      <w:r>
        <w:t>artistnamefk</w:t>
      </w:r>
      <w:proofErr w:type="spellEnd"/>
      <w:r>
        <w:t xml:space="preserve"> = "Vincent Van Gogh"</w:t>
      </w:r>
    </w:p>
    <w:p w:rsidR="00ED2FAE" w:rsidRDefault="00ED2FAE" w:rsidP="00272AC1">
      <w:pPr>
        <w:ind w:left="720"/>
      </w:pPr>
    </w:p>
    <w:p w:rsidR="00ED2FAE" w:rsidRDefault="00ED2FAE" w:rsidP="00272AC1">
      <w:pPr>
        <w:ind w:left="720"/>
      </w:pPr>
      <w:r>
        <w:rPr>
          <w:noProof/>
        </w:rPr>
        <w:drawing>
          <wp:inline distT="0" distB="0" distL="0" distR="0">
            <wp:extent cx="5731510" cy="322397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72AC1" w:rsidRDefault="00272AC1" w:rsidP="00272AC1"/>
    <w:p w:rsidR="00ED2FAE" w:rsidRDefault="00ED2FAE" w:rsidP="00272AC1">
      <w:r>
        <w:br w:type="page"/>
      </w:r>
    </w:p>
    <w:p w:rsidR="00272AC1" w:rsidRDefault="00272AC1" w:rsidP="00272AC1">
      <w:pPr>
        <w:pStyle w:val="ListParagraph"/>
        <w:numPr>
          <w:ilvl w:val="0"/>
          <w:numId w:val="3"/>
        </w:numPr>
      </w:pPr>
      <w:r>
        <w:lastRenderedPageBreak/>
        <w:t>How many paintings are in the Impressionism style?</w:t>
      </w:r>
    </w:p>
    <w:p w:rsidR="00272AC1" w:rsidRDefault="00272AC1" w:rsidP="00272AC1">
      <w:pPr>
        <w:ind w:left="720"/>
      </w:pPr>
      <w:r>
        <w:t xml:space="preserve">SELECT </w:t>
      </w:r>
      <w:proofErr w:type="gramStart"/>
      <w:r>
        <w:t>COUNT(</w:t>
      </w:r>
      <w:proofErr w:type="spellStart"/>
      <w:proofErr w:type="gramEnd"/>
      <w:r>
        <w:t>stylefk</w:t>
      </w:r>
      <w:proofErr w:type="spellEnd"/>
      <w:r>
        <w:t>)</w:t>
      </w:r>
    </w:p>
    <w:p w:rsidR="00272AC1" w:rsidRDefault="00272AC1" w:rsidP="00272AC1">
      <w:pPr>
        <w:ind w:left="720"/>
      </w:pPr>
      <w:r>
        <w:t xml:space="preserve">FROM `painting` </w:t>
      </w:r>
    </w:p>
    <w:p w:rsidR="00272AC1" w:rsidRDefault="00272AC1" w:rsidP="00272AC1">
      <w:pPr>
        <w:ind w:left="720"/>
      </w:pPr>
      <w:r>
        <w:t xml:space="preserve">WHERE </w:t>
      </w:r>
      <w:proofErr w:type="spellStart"/>
      <w:r>
        <w:t>stylefk</w:t>
      </w:r>
      <w:proofErr w:type="spellEnd"/>
      <w:r>
        <w:t xml:space="preserve"> = "Impressionism"</w:t>
      </w:r>
    </w:p>
    <w:p w:rsidR="00ED2FAE" w:rsidRDefault="00ED2FAE" w:rsidP="00272AC1">
      <w:pPr>
        <w:ind w:left="720"/>
      </w:pPr>
    </w:p>
    <w:p w:rsidR="00ED2FAE" w:rsidRDefault="00ED2FAE" w:rsidP="00272AC1">
      <w:pPr>
        <w:ind w:left="720"/>
      </w:pPr>
      <w:r>
        <w:rPr>
          <w:noProof/>
        </w:rPr>
        <w:drawing>
          <wp:inline distT="0" distB="0" distL="0" distR="0">
            <wp:extent cx="5731510" cy="322397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72AC1" w:rsidRDefault="00272AC1" w:rsidP="00272AC1"/>
    <w:p w:rsidR="00ED2FAE" w:rsidRDefault="00ED2FAE" w:rsidP="00272AC1">
      <w:r>
        <w:br w:type="page"/>
      </w:r>
    </w:p>
    <w:p w:rsidR="00272AC1" w:rsidRDefault="00272AC1" w:rsidP="00272AC1">
      <w:pPr>
        <w:pStyle w:val="ListParagraph"/>
        <w:numPr>
          <w:ilvl w:val="0"/>
          <w:numId w:val="3"/>
        </w:numPr>
      </w:pPr>
      <w:r>
        <w:lastRenderedPageBreak/>
        <w:t>List all the paintings from the Impressionism style after 1900.</w:t>
      </w:r>
    </w:p>
    <w:p w:rsidR="00BE7736" w:rsidRDefault="00BE7736" w:rsidP="00BE7736">
      <w:pPr>
        <w:ind w:left="720"/>
      </w:pPr>
      <w:r>
        <w:t>SELECT Title</w:t>
      </w:r>
    </w:p>
    <w:p w:rsidR="00BE7736" w:rsidRDefault="00BE7736" w:rsidP="00BE7736">
      <w:pPr>
        <w:ind w:left="720"/>
      </w:pPr>
      <w:r>
        <w:t>From painting</w:t>
      </w:r>
    </w:p>
    <w:p w:rsidR="00272AC1" w:rsidRDefault="00BE7736" w:rsidP="00BE7736">
      <w:pPr>
        <w:ind w:left="720"/>
      </w:pPr>
      <w:r>
        <w:t xml:space="preserve">WHERE year &gt;= 1900 AND </w:t>
      </w:r>
      <w:proofErr w:type="spellStart"/>
      <w:r>
        <w:t>stylefk</w:t>
      </w:r>
      <w:proofErr w:type="spellEnd"/>
      <w:r>
        <w:t xml:space="preserve"> = "Impressionism"</w:t>
      </w:r>
    </w:p>
    <w:p w:rsidR="00ED2FAE" w:rsidRDefault="00ED2FAE" w:rsidP="00BE7736">
      <w:pPr>
        <w:ind w:left="720"/>
      </w:pPr>
    </w:p>
    <w:p w:rsidR="00ED2FAE" w:rsidRDefault="00ED2FAE" w:rsidP="00BE7736">
      <w:pPr>
        <w:ind w:left="720"/>
      </w:pPr>
      <w:r>
        <w:rPr>
          <w:noProof/>
        </w:rPr>
        <w:drawing>
          <wp:inline distT="0" distB="0" distL="0" distR="0">
            <wp:extent cx="5731510" cy="322397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BE7736" w:rsidRDefault="00BE7736" w:rsidP="00BE7736"/>
    <w:p w:rsidR="00ED2FAE" w:rsidRDefault="00ED2FAE" w:rsidP="00BE7736">
      <w:r>
        <w:br w:type="page"/>
      </w:r>
    </w:p>
    <w:p w:rsidR="00BE7736" w:rsidRDefault="00BE7736" w:rsidP="00BE7736">
      <w:pPr>
        <w:pStyle w:val="ListParagraph"/>
        <w:numPr>
          <w:ilvl w:val="0"/>
          <w:numId w:val="3"/>
        </w:numPr>
      </w:pPr>
      <w:r>
        <w:lastRenderedPageBreak/>
        <w:t>List all the paintings completed from 1801 to 1900.</w:t>
      </w:r>
    </w:p>
    <w:p w:rsidR="00BE7736" w:rsidRDefault="00BE7736" w:rsidP="00BE7736">
      <w:pPr>
        <w:ind w:left="720"/>
      </w:pPr>
      <w:r>
        <w:t>SELECT title</w:t>
      </w:r>
    </w:p>
    <w:p w:rsidR="00BE7736" w:rsidRDefault="00BE7736" w:rsidP="00BE7736">
      <w:pPr>
        <w:ind w:left="720"/>
      </w:pPr>
      <w:r>
        <w:t>FROM painting</w:t>
      </w:r>
    </w:p>
    <w:p w:rsidR="00BE7736" w:rsidRDefault="00BE7736" w:rsidP="00BE7736">
      <w:pPr>
        <w:ind w:left="720"/>
      </w:pPr>
      <w:r>
        <w:t>WHERE year &gt;= 1801 AND year &lt;= 1900</w:t>
      </w:r>
    </w:p>
    <w:p w:rsidR="00ED2FAE" w:rsidRDefault="00ED2FAE" w:rsidP="00BE7736">
      <w:pPr>
        <w:ind w:left="720"/>
      </w:pPr>
    </w:p>
    <w:p w:rsidR="00ED2FAE" w:rsidRDefault="00ED2FAE" w:rsidP="00BE7736">
      <w:pPr>
        <w:ind w:left="720"/>
      </w:pPr>
      <w:r>
        <w:rPr>
          <w:noProof/>
        </w:rPr>
        <w:drawing>
          <wp:inline distT="0" distB="0" distL="0" distR="0">
            <wp:extent cx="5731510" cy="322397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F4A94" w:rsidRDefault="00EF4A94"/>
    <w:p w:rsidR="00ED2FAE" w:rsidRDefault="00ED2FAE">
      <w:r>
        <w:br w:type="page"/>
      </w:r>
    </w:p>
    <w:p w:rsidR="00ED2FAE" w:rsidRDefault="00ED2FAE" w:rsidP="00ED2FAE">
      <w:pPr>
        <w:pStyle w:val="ListParagraph"/>
        <w:numPr>
          <w:ilvl w:val="0"/>
          <w:numId w:val="3"/>
        </w:numPr>
      </w:pPr>
      <w:r>
        <w:lastRenderedPageBreak/>
        <w:t>List the Artist Name and Style for all paintings completed before 1800.</w:t>
      </w:r>
    </w:p>
    <w:p w:rsidR="00ED2FAE" w:rsidRDefault="00ED2FAE" w:rsidP="00ED2FAE">
      <w:pPr>
        <w:ind w:left="720"/>
      </w:pPr>
      <w:r>
        <w:t xml:space="preserve">SELECT </w:t>
      </w:r>
      <w:proofErr w:type="spellStart"/>
      <w:r>
        <w:t>artistnamefk</w:t>
      </w:r>
      <w:proofErr w:type="spellEnd"/>
      <w:r>
        <w:t xml:space="preserve">, </w:t>
      </w:r>
      <w:proofErr w:type="spellStart"/>
      <w:r>
        <w:t>stylefk</w:t>
      </w:r>
      <w:proofErr w:type="spellEnd"/>
      <w:r>
        <w:t>, year</w:t>
      </w:r>
    </w:p>
    <w:p w:rsidR="00ED2FAE" w:rsidRDefault="00ED2FAE" w:rsidP="00ED2FAE">
      <w:pPr>
        <w:ind w:left="720"/>
      </w:pPr>
      <w:r>
        <w:t>FROM painting</w:t>
      </w:r>
    </w:p>
    <w:p w:rsidR="00ED2FAE" w:rsidRDefault="00ED2FAE" w:rsidP="00ED2FAE">
      <w:pPr>
        <w:ind w:left="720"/>
      </w:pPr>
      <w:r>
        <w:t>WHERE year &lt;= 1800</w:t>
      </w:r>
    </w:p>
    <w:p w:rsidR="00ED2FAE" w:rsidRDefault="00ED2FAE" w:rsidP="00ED2FAE">
      <w:pPr>
        <w:ind w:left="720"/>
      </w:pPr>
    </w:p>
    <w:p w:rsidR="00ED2FAE" w:rsidRDefault="00ED2FAE" w:rsidP="00ED2FAE">
      <w:pPr>
        <w:ind w:left="720"/>
      </w:pPr>
      <w:r>
        <w:rPr>
          <w:noProof/>
        </w:rPr>
        <w:drawing>
          <wp:inline distT="0" distB="0" distL="0" distR="0">
            <wp:extent cx="5731510" cy="322397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ED2FAE" w:rsidRDefault="00ED2FAE" w:rsidP="00ED2FAE"/>
    <w:p w:rsidR="00ED2FAE" w:rsidRDefault="00ED2FAE" w:rsidP="00ED2FAE">
      <w:r>
        <w:br w:type="page"/>
      </w:r>
    </w:p>
    <w:p w:rsidR="00ED2FAE" w:rsidRDefault="00ED2FAE" w:rsidP="00ED2FAE">
      <w:pPr>
        <w:pStyle w:val="ListParagraph"/>
        <w:numPr>
          <w:ilvl w:val="0"/>
          <w:numId w:val="3"/>
        </w:numPr>
      </w:pPr>
      <w:r>
        <w:lastRenderedPageBreak/>
        <w:t>One of the paintings has been sold and you will need to remove this record. Use the delete command to remove the following item. (save the SQL code to the word document)</w:t>
      </w:r>
    </w:p>
    <w:p w:rsidR="00ED2FAE" w:rsidRDefault="00ED2FAE" w:rsidP="00ED2FAE">
      <w:pPr>
        <w:ind w:left="720"/>
      </w:pPr>
      <w:r>
        <w:t>DELETE FROM painting</w:t>
      </w:r>
    </w:p>
    <w:p w:rsidR="00ED2FAE" w:rsidRDefault="00ED2FAE" w:rsidP="00ED2FAE">
      <w:pPr>
        <w:ind w:left="720"/>
      </w:pPr>
      <w:r>
        <w:t>WHERE title = "Sunrise"</w:t>
      </w:r>
    </w:p>
    <w:p w:rsidR="00ED2FAE" w:rsidRDefault="00ED2FAE" w:rsidP="00ED2FAE">
      <w:pPr>
        <w:ind w:left="720"/>
      </w:pPr>
    </w:p>
    <w:p w:rsidR="00ED2FAE" w:rsidRDefault="00ED2FAE" w:rsidP="00ED2FAE">
      <w:pPr>
        <w:ind w:left="720"/>
      </w:pPr>
      <w:r>
        <w:rPr>
          <w:noProof/>
        </w:rPr>
        <w:drawing>
          <wp:inline distT="0" distB="0" distL="0" distR="0">
            <wp:extent cx="5731510" cy="322397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2BEF" w:rsidRDefault="00452BEF" w:rsidP="005B7C46"/>
    <w:sectPr w:rsidR="00452BEF" w:rsidSect="00452BEF">
      <w:headerReference w:type="first" r:id="rId15"/>
      <w:foot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A8E" w:rsidRDefault="00461A8E" w:rsidP="00EF4A94">
      <w:pPr>
        <w:spacing w:after="0" w:line="240" w:lineRule="auto"/>
      </w:pPr>
      <w:r>
        <w:separator/>
      </w:r>
    </w:p>
  </w:endnote>
  <w:endnote w:type="continuationSeparator" w:id="0">
    <w:p w:rsidR="00461A8E" w:rsidRDefault="00461A8E" w:rsidP="00EF4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773255"/>
      <w:docPartObj>
        <w:docPartGallery w:val="Page Numbers (Bottom of Page)"/>
        <w:docPartUnique/>
      </w:docPartObj>
    </w:sdtPr>
    <w:sdtEndPr>
      <w:rPr>
        <w:noProof/>
      </w:rPr>
    </w:sdtEndPr>
    <w:sdtContent>
      <w:p w:rsidR="00EF4A94" w:rsidRDefault="00EF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A94" w:rsidRDefault="00EF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A8E" w:rsidRDefault="00461A8E" w:rsidP="00EF4A94">
      <w:pPr>
        <w:spacing w:after="0" w:line="240" w:lineRule="auto"/>
      </w:pPr>
      <w:r>
        <w:separator/>
      </w:r>
    </w:p>
  </w:footnote>
  <w:footnote w:type="continuationSeparator" w:id="0">
    <w:p w:rsidR="00461A8E" w:rsidRDefault="00461A8E" w:rsidP="00EF4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A94" w:rsidRDefault="00EF4A94" w:rsidP="00EF4A94">
    <w:pPr>
      <w:pStyle w:val="Header"/>
      <w:tabs>
        <w:tab w:val="left" w:pos="5440"/>
      </w:tabs>
    </w:pPr>
    <w:r>
      <w:t>Kyer Potts</w:t>
    </w:r>
    <w:r>
      <w:tab/>
      <w:t>Organisation</w:t>
    </w:r>
    <w:r>
      <w:tab/>
    </w:r>
    <w:r>
      <w:tab/>
      <w:t>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15486"/>
    <w:multiLevelType w:val="hybridMultilevel"/>
    <w:tmpl w:val="A9F813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827C68"/>
    <w:multiLevelType w:val="hybridMultilevel"/>
    <w:tmpl w:val="E20097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8C74882"/>
    <w:multiLevelType w:val="hybridMultilevel"/>
    <w:tmpl w:val="D7DCBF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A8E"/>
    <w:rsid w:val="00272AC1"/>
    <w:rsid w:val="0040515A"/>
    <w:rsid w:val="00452BEF"/>
    <w:rsid w:val="00461A8E"/>
    <w:rsid w:val="005B7C46"/>
    <w:rsid w:val="00BE7736"/>
    <w:rsid w:val="00ED2FAE"/>
    <w:rsid w:val="00EF4A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22C5"/>
  <w15:chartTrackingRefBased/>
  <w15:docId w15:val="{79A19557-0A44-400C-ADC0-179C031C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A94"/>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A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A94"/>
    <w:rPr>
      <w:rFonts w:eastAsiaTheme="minorEastAsia"/>
      <w:lang w:val="en-US"/>
    </w:rPr>
  </w:style>
  <w:style w:type="paragraph" w:styleId="Header">
    <w:name w:val="header"/>
    <w:basedOn w:val="Normal"/>
    <w:link w:val="HeaderChar"/>
    <w:uiPriority w:val="99"/>
    <w:unhideWhenUsed/>
    <w:rsid w:val="00EF4A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A94"/>
  </w:style>
  <w:style w:type="paragraph" w:styleId="Footer">
    <w:name w:val="footer"/>
    <w:basedOn w:val="Normal"/>
    <w:link w:val="FooterChar"/>
    <w:uiPriority w:val="99"/>
    <w:unhideWhenUsed/>
    <w:rsid w:val="00EF4A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A94"/>
  </w:style>
  <w:style w:type="character" w:customStyle="1" w:styleId="Heading1Char">
    <w:name w:val="Heading 1 Char"/>
    <w:basedOn w:val="DefaultParagraphFont"/>
    <w:link w:val="Heading1"/>
    <w:uiPriority w:val="9"/>
    <w:rsid w:val="00EF4A94"/>
    <w:rPr>
      <w:rFonts w:asciiTheme="majorHAnsi" w:eastAsiaTheme="majorEastAsia" w:hAnsiTheme="majorHAnsi" w:cstheme="majorBidi"/>
      <w:color w:val="3E762A" w:themeColor="accent1" w:themeShade="BF"/>
      <w:sz w:val="32"/>
      <w:szCs w:val="32"/>
    </w:rPr>
  </w:style>
  <w:style w:type="paragraph" w:customStyle="1" w:styleId="TOC">
    <w:name w:val="TOC"/>
    <w:basedOn w:val="Heading1"/>
    <w:link w:val="TOCChar"/>
    <w:qFormat/>
    <w:rsid w:val="00EF4A94"/>
  </w:style>
  <w:style w:type="paragraph" w:styleId="TOC1">
    <w:name w:val="toc 1"/>
    <w:basedOn w:val="Normal"/>
    <w:next w:val="Normal"/>
    <w:autoRedefine/>
    <w:uiPriority w:val="39"/>
    <w:unhideWhenUsed/>
    <w:rsid w:val="00452BEF"/>
    <w:pPr>
      <w:spacing w:before="120" w:after="120"/>
    </w:pPr>
    <w:rPr>
      <w:rFonts w:cstheme="minorHAnsi"/>
      <w:b/>
      <w:bCs/>
      <w:caps/>
      <w:sz w:val="20"/>
      <w:szCs w:val="20"/>
    </w:rPr>
  </w:style>
  <w:style w:type="character" w:customStyle="1" w:styleId="TOCChar">
    <w:name w:val="TOC Char"/>
    <w:basedOn w:val="Heading1Char"/>
    <w:link w:val="TOC"/>
    <w:rsid w:val="00EF4A94"/>
    <w:rPr>
      <w:rFonts w:asciiTheme="majorHAnsi" w:eastAsiaTheme="majorEastAsia" w:hAnsiTheme="majorHAnsi" w:cstheme="majorBidi"/>
      <w:color w:val="3E762A" w:themeColor="accent1" w:themeShade="BF"/>
      <w:sz w:val="32"/>
      <w:szCs w:val="32"/>
    </w:rPr>
  </w:style>
  <w:style w:type="paragraph" w:styleId="TOC2">
    <w:name w:val="toc 2"/>
    <w:basedOn w:val="Normal"/>
    <w:next w:val="Normal"/>
    <w:autoRedefine/>
    <w:uiPriority w:val="39"/>
    <w:unhideWhenUsed/>
    <w:rsid w:val="00452BEF"/>
    <w:pPr>
      <w:spacing w:after="0"/>
      <w:ind w:left="220"/>
    </w:pPr>
    <w:rPr>
      <w:rFonts w:cstheme="minorHAnsi"/>
      <w:smallCaps/>
      <w:sz w:val="20"/>
      <w:szCs w:val="20"/>
    </w:rPr>
  </w:style>
  <w:style w:type="paragraph" w:styleId="TOC3">
    <w:name w:val="toc 3"/>
    <w:basedOn w:val="Normal"/>
    <w:next w:val="Normal"/>
    <w:autoRedefine/>
    <w:uiPriority w:val="39"/>
    <w:unhideWhenUsed/>
    <w:rsid w:val="00452BEF"/>
    <w:pPr>
      <w:spacing w:after="0"/>
      <w:ind w:left="440"/>
    </w:pPr>
    <w:rPr>
      <w:rFonts w:cstheme="minorHAnsi"/>
      <w:i/>
      <w:iCs/>
      <w:sz w:val="20"/>
      <w:szCs w:val="20"/>
    </w:rPr>
  </w:style>
  <w:style w:type="paragraph" w:styleId="TOC4">
    <w:name w:val="toc 4"/>
    <w:basedOn w:val="Normal"/>
    <w:next w:val="Normal"/>
    <w:autoRedefine/>
    <w:uiPriority w:val="39"/>
    <w:unhideWhenUsed/>
    <w:rsid w:val="00452BEF"/>
    <w:pPr>
      <w:spacing w:after="0"/>
      <w:ind w:left="660"/>
    </w:pPr>
    <w:rPr>
      <w:rFonts w:cstheme="minorHAnsi"/>
      <w:sz w:val="18"/>
      <w:szCs w:val="18"/>
    </w:rPr>
  </w:style>
  <w:style w:type="paragraph" w:styleId="TOC5">
    <w:name w:val="toc 5"/>
    <w:basedOn w:val="Normal"/>
    <w:next w:val="Normal"/>
    <w:autoRedefine/>
    <w:uiPriority w:val="39"/>
    <w:unhideWhenUsed/>
    <w:rsid w:val="00452BEF"/>
    <w:pPr>
      <w:spacing w:after="0"/>
      <w:ind w:left="880"/>
    </w:pPr>
    <w:rPr>
      <w:rFonts w:cstheme="minorHAnsi"/>
      <w:sz w:val="18"/>
      <w:szCs w:val="18"/>
    </w:rPr>
  </w:style>
  <w:style w:type="paragraph" w:styleId="TOC6">
    <w:name w:val="toc 6"/>
    <w:basedOn w:val="Normal"/>
    <w:next w:val="Normal"/>
    <w:autoRedefine/>
    <w:uiPriority w:val="39"/>
    <w:unhideWhenUsed/>
    <w:rsid w:val="00452BEF"/>
    <w:pPr>
      <w:spacing w:after="0"/>
      <w:ind w:left="1100"/>
    </w:pPr>
    <w:rPr>
      <w:rFonts w:cstheme="minorHAnsi"/>
      <w:sz w:val="18"/>
      <w:szCs w:val="18"/>
    </w:rPr>
  </w:style>
  <w:style w:type="paragraph" w:styleId="TOC7">
    <w:name w:val="toc 7"/>
    <w:basedOn w:val="Normal"/>
    <w:next w:val="Normal"/>
    <w:autoRedefine/>
    <w:uiPriority w:val="39"/>
    <w:unhideWhenUsed/>
    <w:rsid w:val="00452BEF"/>
    <w:pPr>
      <w:spacing w:after="0"/>
      <w:ind w:left="1320"/>
    </w:pPr>
    <w:rPr>
      <w:rFonts w:cstheme="minorHAnsi"/>
      <w:sz w:val="18"/>
      <w:szCs w:val="18"/>
    </w:rPr>
  </w:style>
  <w:style w:type="paragraph" w:styleId="TOC8">
    <w:name w:val="toc 8"/>
    <w:basedOn w:val="Normal"/>
    <w:next w:val="Normal"/>
    <w:autoRedefine/>
    <w:uiPriority w:val="39"/>
    <w:unhideWhenUsed/>
    <w:rsid w:val="00452BEF"/>
    <w:pPr>
      <w:spacing w:after="0"/>
      <w:ind w:left="1540"/>
    </w:pPr>
    <w:rPr>
      <w:rFonts w:cstheme="minorHAnsi"/>
      <w:sz w:val="18"/>
      <w:szCs w:val="18"/>
    </w:rPr>
  </w:style>
  <w:style w:type="paragraph" w:styleId="TOC9">
    <w:name w:val="toc 9"/>
    <w:basedOn w:val="Normal"/>
    <w:next w:val="Normal"/>
    <w:autoRedefine/>
    <w:uiPriority w:val="39"/>
    <w:unhideWhenUsed/>
    <w:rsid w:val="00452BEF"/>
    <w:pPr>
      <w:spacing w:after="0"/>
      <w:ind w:left="1760"/>
    </w:pPr>
    <w:rPr>
      <w:rFonts w:cstheme="minorHAnsi"/>
      <w:sz w:val="18"/>
      <w:szCs w:val="18"/>
    </w:rPr>
  </w:style>
  <w:style w:type="paragraph" w:styleId="ListParagraph">
    <w:name w:val="List Paragraph"/>
    <w:basedOn w:val="Normal"/>
    <w:uiPriority w:val="34"/>
    <w:qFormat/>
    <w:rsid w:val="00461A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F:\ReportTemplate2.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E885-0B30-42E3-B715-FA02FC050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ReportTemplate2</Template>
  <TotalTime>50</TotalTime>
  <Pages>12</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30003389</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Programming AT1.2</dc:title>
  <dc:subject>Art Database</dc:subject>
  <dc:creator>Kyer Potts</dc:creator>
  <cp:keywords/>
  <dc:description/>
  <cp:lastModifiedBy>Kyer Potts</cp:lastModifiedBy>
  <cp:revision>1</cp:revision>
  <dcterms:created xsi:type="dcterms:W3CDTF">2019-05-09T05:32:00Z</dcterms:created>
  <dcterms:modified xsi:type="dcterms:W3CDTF">2019-05-09T06:22:00Z</dcterms:modified>
</cp:coreProperties>
</file>